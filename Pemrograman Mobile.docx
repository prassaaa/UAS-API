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A9F37" w14:textId="77777777"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70A891B4" wp14:editId="0DEA9CB5">
                <wp:simplePos x="0" y="0"/>
                <wp:positionH relativeFrom="column">
                  <wp:posOffset>-202474</wp:posOffset>
                </wp:positionH>
                <wp:positionV relativeFrom="page">
                  <wp:posOffset>938150</wp:posOffset>
                </wp:positionV>
                <wp:extent cx="3938905" cy="8657111"/>
                <wp:effectExtent l="0" t="0" r="4445" b="0"/>
                <wp:wrapNone/>
                <wp:docPr id="3" name="Persegi panjang 3" descr="persegi panjang putih untuk teks pada cover"/>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AFD79" id="Persegi panjang 3" o:spid="_x0000_s1026" alt="persegi panjang putih untuk teks pada cover"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C8A7808" wp14:editId="672BD885">
            <wp:simplePos x="0" y="0"/>
            <wp:positionH relativeFrom="column">
              <wp:posOffset>-746975</wp:posOffset>
            </wp:positionH>
            <wp:positionV relativeFrom="page">
              <wp:posOffset>-12700</wp:posOffset>
            </wp:positionV>
            <wp:extent cx="7760970" cy="6684010"/>
            <wp:effectExtent l="0" t="0" r="0" b="2540"/>
            <wp:wrapNone/>
            <wp:docPr id="1" name="Gambar 1" descr="tampilan jalan dengan gedung perkotaan, pasar dan rambu 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EA7B05C" w14:textId="77777777" w:rsidTr="00AB02A7">
        <w:trPr>
          <w:trHeight w:val="1894"/>
        </w:trPr>
        <w:tc>
          <w:tcPr>
            <w:tcW w:w="5580" w:type="dxa"/>
            <w:tcBorders>
              <w:top w:val="nil"/>
              <w:left w:val="nil"/>
              <w:bottom w:val="nil"/>
              <w:right w:val="nil"/>
            </w:tcBorders>
          </w:tcPr>
          <w:p w14:paraId="478AB2A8" w14:textId="77777777" w:rsidR="00D077E9" w:rsidRDefault="00D077E9" w:rsidP="00AB02A7">
            <w:r>
              <w:rPr>
                <w:noProof/>
                <w:lang w:val="en-US" w:eastAsia="zh-CN"/>
              </w:rPr>
              <mc:AlternateContent>
                <mc:Choice Requires="wps">
                  <w:drawing>
                    <wp:inline distT="0" distB="0" distL="0" distR="0" wp14:anchorId="181E4BD9" wp14:editId="3D34256E">
                      <wp:extent cx="3528695" cy="1933575"/>
                      <wp:effectExtent l="0" t="0" r="0" b="0"/>
                      <wp:docPr id="8" name="Kotak Teks 8"/>
                      <wp:cNvGraphicFramePr/>
                      <a:graphic xmlns:a="http://schemas.openxmlformats.org/drawingml/2006/main">
                        <a:graphicData uri="http://schemas.microsoft.com/office/word/2010/wordprocessingShape">
                          <wps:wsp>
                            <wps:cNvSpPr txBox="1"/>
                            <wps:spPr>
                              <a:xfrm>
                                <a:off x="0" y="0"/>
                                <a:ext cx="3528695" cy="1933575"/>
                              </a:xfrm>
                              <a:prstGeom prst="rect">
                                <a:avLst/>
                              </a:prstGeom>
                              <a:noFill/>
                              <a:ln w="6350">
                                <a:noFill/>
                              </a:ln>
                            </wps:spPr>
                            <wps:txbx>
                              <w:txbxContent>
                                <w:p w14:paraId="45630722" w14:textId="6A3A8381" w:rsidR="00D077E9" w:rsidRPr="00D86945" w:rsidRDefault="003A306B" w:rsidP="00EE64AD">
                                  <w:pPr>
                                    <w:pStyle w:val="Title"/>
                                    <w:spacing w:after="0" w:line="204" w:lineRule="auto"/>
                                  </w:pPr>
                                  <w:r>
                                    <w:rPr>
                                      <w:lang w:bidi="id-ID"/>
                                    </w:rPr>
                                    <w:t>Sistem Informasi</w:t>
                                  </w:r>
                                  <w:r w:rsidR="003C6856">
                                    <w:rPr>
                                      <w:lang w:bidi="id-ID"/>
                                    </w:rPr>
                                    <w:t xml:space="preserve"> –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1E4BD9" id="_x0000_t202" coordsize="21600,21600" o:spt="202" path="m,l,21600r21600,l21600,xe">
                      <v:stroke joinstyle="miter"/>
                      <v:path gradientshapeok="t" o:connecttype="rect"/>
                    </v:shapetype>
                    <v:shape id="Kotak Teks 8" o:spid="_x0000_s1026" type="#_x0000_t202" style="width:277.8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" filled="f" stroked="f" strokeweight=".5pt">
                      <v:textbox>
                        <w:txbxContent>
                          <w:p w14:paraId="45630722" w14:textId="6A3A8381" w:rsidR="00D077E9" w:rsidRPr="00D86945" w:rsidRDefault="003A306B" w:rsidP="00EE64AD">
                            <w:pPr>
                              <w:pStyle w:val="Title"/>
                              <w:spacing w:after="0" w:line="204" w:lineRule="auto"/>
                            </w:pPr>
                            <w:r>
                              <w:rPr>
                                <w:lang w:bidi="id-ID"/>
                              </w:rPr>
                              <w:t>Sistem Informasi</w:t>
                            </w:r>
                            <w:r w:rsidR="003C6856">
                              <w:rPr>
                                <w:lang w:bidi="id-ID"/>
                              </w:rPr>
                              <w:t xml:space="preserve"> – 3A</w:t>
                            </w:r>
                          </w:p>
                        </w:txbxContent>
                      </v:textbox>
                      <w10:anchorlock/>
                    </v:shape>
                  </w:pict>
                </mc:Fallback>
              </mc:AlternateContent>
            </w:r>
          </w:p>
          <w:p w14:paraId="2EF4C148" w14:textId="77777777" w:rsidR="00D077E9" w:rsidRDefault="00D077E9" w:rsidP="00AB02A7">
            <w:r>
              <w:rPr>
                <w:noProof/>
                <w:lang w:val="en-US" w:eastAsia="zh-CN"/>
              </w:rPr>
              <mc:AlternateContent>
                <mc:Choice Requires="wps">
                  <w:drawing>
                    <wp:inline distT="0" distB="0" distL="0" distR="0" wp14:anchorId="73B2FB38" wp14:editId="345C9C04">
                      <wp:extent cx="1390918" cy="0"/>
                      <wp:effectExtent l="0" t="19050" r="19050" b="19050"/>
                      <wp:docPr id="5" name="Konektor Lurus 5" descr="pemisah teks"/>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A6A1B7" id="Konektor Lurus 5"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938845C" w14:textId="77777777" w:rsidTr="00483563">
        <w:trPr>
          <w:trHeight w:val="7780"/>
        </w:trPr>
        <w:tc>
          <w:tcPr>
            <w:tcW w:w="5580" w:type="dxa"/>
            <w:tcBorders>
              <w:top w:val="nil"/>
              <w:left w:val="nil"/>
              <w:bottom w:val="nil"/>
              <w:right w:val="nil"/>
            </w:tcBorders>
          </w:tcPr>
          <w:p w14:paraId="0225A506" w14:textId="77777777" w:rsidR="00D077E9" w:rsidRDefault="00D077E9" w:rsidP="00AB02A7">
            <w:pPr>
              <w:rPr>
                <w:noProof/>
              </w:rPr>
            </w:pPr>
          </w:p>
        </w:tc>
      </w:tr>
      <w:tr w:rsidR="00D077E9" w14:paraId="05C7D0EB" w14:textId="77777777" w:rsidTr="00AB02A7">
        <w:trPr>
          <w:trHeight w:val="2438"/>
        </w:trPr>
        <w:tc>
          <w:tcPr>
            <w:tcW w:w="5580" w:type="dxa"/>
            <w:tcBorders>
              <w:top w:val="nil"/>
              <w:left w:val="nil"/>
              <w:bottom w:val="nil"/>
              <w:right w:val="nil"/>
            </w:tcBorders>
          </w:tcPr>
          <w:sdt>
            <w:sdtPr>
              <w:id w:val="1080870105"/>
              <w:placeholder>
                <w:docPart w:val="348FB14CE50A4081A6636AB3AC09D8E5"/>
              </w:placeholder>
              <w15:appearance w15:val="hidden"/>
            </w:sdtPr>
            <w:sdtContent>
              <w:p w14:paraId="083AAB93" w14:textId="39D772A7" w:rsidR="00D077E9" w:rsidRDefault="00B70D71" w:rsidP="00AB02A7">
                <w:r>
                  <w:rPr>
                    <w:rStyle w:val="SubtitleChar"/>
                    <w:b w:val="0"/>
                    <w:lang w:bidi="id-ID"/>
                  </w:rPr>
                  <w:fldChar w:fldCharType="begin"/>
                </w:r>
                <w:r>
                  <w:rPr>
                    <w:rStyle w:val="SubtitleChar"/>
                    <w:b w:val="0"/>
                    <w:lang w:bidi="id-ID"/>
                  </w:rPr>
                  <w:instrText xml:space="preserve"> DATE  \@ "d MMMM"  \* MERGEFORMAT </w:instrText>
                </w:r>
                <w:r>
                  <w:rPr>
                    <w:rStyle w:val="SubtitleChar"/>
                    <w:b w:val="0"/>
                    <w:lang w:bidi="id-ID"/>
                  </w:rPr>
                  <w:fldChar w:fldCharType="separate"/>
                </w:r>
                <w:r w:rsidR="00617D81">
                  <w:rPr>
                    <w:rStyle w:val="SubtitleChar"/>
                    <w:b w:val="0"/>
                    <w:noProof/>
                    <w:lang w:bidi="id-ID"/>
                  </w:rPr>
                  <w:t>30 Juni</w:t>
                </w:r>
                <w:r>
                  <w:rPr>
                    <w:rStyle w:val="SubtitleChar"/>
                    <w:b w:val="0"/>
                    <w:lang w:bidi="id-ID"/>
                  </w:rPr>
                  <w:fldChar w:fldCharType="end"/>
                </w:r>
              </w:p>
            </w:sdtContent>
          </w:sdt>
          <w:p w14:paraId="4DD4CB0B"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5FDA04EA" wp14:editId="49FB7F71">
                      <wp:extent cx="1493949" cy="0"/>
                      <wp:effectExtent l="0" t="19050" r="30480" b="19050"/>
                      <wp:docPr id="6" name="Konektor Lurus 6" descr="pemisah teks"/>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764FA0" id="Konektor Lurus 6"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7E3803" w14:textId="77777777" w:rsidR="00D077E9" w:rsidRDefault="00D077E9" w:rsidP="00AB02A7">
            <w:pPr>
              <w:rPr>
                <w:noProof/>
                <w:sz w:val="10"/>
                <w:szCs w:val="10"/>
              </w:rPr>
            </w:pPr>
          </w:p>
          <w:p w14:paraId="4037D52F" w14:textId="77777777" w:rsidR="00D077E9" w:rsidRDefault="00D077E9" w:rsidP="00AB02A7">
            <w:pPr>
              <w:rPr>
                <w:noProof/>
                <w:sz w:val="10"/>
                <w:szCs w:val="10"/>
              </w:rPr>
            </w:pPr>
          </w:p>
          <w:p w14:paraId="38FA3CEC" w14:textId="65978BA9" w:rsidR="00D077E9" w:rsidRDefault="00000000" w:rsidP="00AB02A7">
            <w:sdt>
              <w:sdtPr>
                <w:id w:val="-1740469667"/>
                <w:placeholder>
                  <w:docPart w:val="C8DC5FA955A945809CD898E654A11256"/>
                </w:placeholder>
                <w15:appearance w15:val="hidden"/>
              </w:sdtPr>
              <w:sdtContent>
                <w:r w:rsidR="00F90B08">
                  <w:t>Sistem Informasi Pembayaran</w:t>
                </w:r>
                <w:r w:rsidR="004140F4">
                  <w:t xml:space="preserve"> Sekolah</w:t>
                </w:r>
              </w:sdtContent>
            </w:sdt>
          </w:p>
          <w:p w14:paraId="73000332" w14:textId="692D8450" w:rsidR="00D077E9" w:rsidRDefault="00D077E9" w:rsidP="00AB02A7">
            <w:r w:rsidRPr="00B231E5">
              <w:rPr>
                <w:lang w:bidi="id-ID"/>
              </w:rPr>
              <w:t xml:space="preserve">Ditulis oleh: </w:t>
            </w:r>
            <w:sdt>
              <w:sdtPr>
                <w:alias w:val="Nama Anda"/>
                <w:tag w:val="Nama Anda"/>
                <w:id w:val="-180584491"/>
                <w:placeholder>
                  <w:docPart w:val="EA79E955934647D58417607BAE67B3FC"/>
                </w:placeholder>
                <w:dataBinding w:prefixMappings="xmlns:ns0='http://schemas.microsoft.com/office/2006/coverPageProps' " w:xpath="/ns0:CoverPageProperties[1]/ns0:CompanyFax[1]" w:storeItemID="{55AF091B-3C7A-41E3-B477-F2FDAA23CFDA}"/>
                <w15:appearance w15:val="hidden"/>
                <w:text w:multiLine="1"/>
              </w:sdtPr>
              <w:sdtContent>
                <w:r w:rsidR="00A039C4">
                  <w:t>[</w:t>
                </w:r>
                <w:r w:rsidR="00617D81">
                  <w:t>Prasetyo Ari Wibowo</w:t>
                </w:r>
                <w:r w:rsidR="00A039C4">
                  <w:t>] – [</w:t>
                </w:r>
                <w:r w:rsidR="00F64115">
                  <w:t>2113030014</w:t>
                </w:r>
                <w:r w:rsidR="00A039C4">
                  <w:t>]</w:t>
                </w:r>
              </w:sdtContent>
            </w:sdt>
          </w:p>
          <w:p w14:paraId="628790B8" w14:textId="77777777" w:rsidR="00D077E9" w:rsidRPr="00D86945" w:rsidRDefault="00D077E9" w:rsidP="00AB02A7">
            <w:pPr>
              <w:rPr>
                <w:noProof/>
                <w:sz w:val="10"/>
                <w:szCs w:val="10"/>
              </w:rPr>
            </w:pPr>
          </w:p>
        </w:tc>
      </w:tr>
    </w:tbl>
    <w:p w14:paraId="5DA67454" w14:textId="2C0C6123" w:rsidR="00D077E9" w:rsidRDefault="00AB02A7">
      <w:pPr>
        <w:spacing w:after="200"/>
      </w:pPr>
      <w:r>
        <w:rPr>
          <w:noProof/>
          <w:lang w:val="en-US" w:eastAsia="zh-CN"/>
        </w:rPr>
        <mc:AlternateContent>
          <mc:Choice Requires="wps">
            <w:drawing>
              <wp:anchor distT="0" distB="0" distL="114300" distR="114300" simplePos="0" relativeHeight="251659264" behindDoc="1" locked="0" layoutInCell="1" allowOverlap="1" wp14:anchorId="1DB6E60B" wp14:editId="71F74AFC">
                <wp:simplePos x="0" y="0"/>
                <wp:positionH relativeFrom="column">
                  <wp:posOffset>-745490</wp:posOffset>
                </wp:positionH>
                <wp:positionV relativeFrom="page">
                  <wp:posOffset>6667500</wp:posOffset>
                </wp:positionV>
                <wp:extent cx="7760970" cy="4019550"/>
                <wp:effectExtent l="0" t="0" r="0" b="0"/>
                <wp:wrapNone/>
                <wp:docPr id="2" name="Persegi panjang 2" descr="persegi panjang berwarna"/>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25BEEE" id="Persegi panjang 2" o:spid="_x0000_s1026" alt="persegi panjang berwarna"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id-ID"/>
        </w:rPr>
        <w:br w:type="page"/>
      </w:r>
    </w:p>
    <w:p w14:paraId="55C993C1" w14:textId="3CC6BC65" w:rsidR="00D077E9" w:rsidRDefault="00F25A5F" w:rsidP="00D077E9">
      <w:pPr>
        <w:pStyle w:val="Heading1"/>
      </w:pPr>
      <w:r>
        <w:rPr>
          <w:lang w:bidi="id-ID"/>
        </w:rPr>
        <w:lastRenderedPageBreak/>
        <w:t>Informasi Dokumen</w:t>
      </w:r>
    </w:p>
    <w:tbl>
      <w:tblPr>
        <w:tblW w:w="9999" w:type="dxa"/>
        <w:tblInd w:w="40" w:type="dxa"/>
        <w:tblCellMar>
          <w:left w:w="0" w:type="dxa"/>
          <w:right w:w="0" w:type="dxa"/>
        </w:tblCellMar>
        <w:tblLook w:val="0000" w:firstRow="0" w:lastRow="0" w:firstColumn="0" w:lastColumn="0" w:noHBand="0" w:noVBand="0"/>
      </w:tblPr>
      <w:tblGrid>
        <w:gridCol w:w="10034"/>
      </w:tblGrid>
      <w:tr w:rsidR="00D077E9" w14:paraId="13B053C5" w14:textId="77777777" w:rsidTr="00DF027C">
        <w:trPr>
          <w:trHeight w:val="3546"/>
        </w:trPr>
        <w:tc>
          <w:tcPr>
            <w:tcW w:w="9999" w:type="dxa"/>
          </w:tcPr>
          <w:sdt>
            <w:sdtPr>
              <w:id w:val="1660650702"/>
              <w:placeholder>
                <w:docPart w:val="5BDE52942F1D41F796F666F05694220C"/>
              </w:placeholder>
              <w15:appearance w15:val="hidden"/>
            </w:sdtPr>
            <w:sdtContent>
              <w:p w14:paraId="313639C4" w14:textId="5ADEB166" w:rsidR="00D077E9" w:rsidRDefault="008E5C26" w:rsidP="00DF027C">
                <w:pPr>
                  <w:pStyle w:val="Heading2"/>
                </w:pPr>
                <w:r>
                  <w:t>Tujuan</w:t>
                </w:r>
              </w:p>
            </w:sdtContent>
          </w:sdt>
          <w:p w14:paraId="7F950A12" w14:textId="2533E07D" w:rsidR="00DF027C" w:rsidRDefault="008D767A" w:rsidP="00941949">
            <w:r w:rsidRPr="008D767A">
              <w:rPr>
                <w:b w:val="0"/>
              </w:rPr>
              <w:t>Aplikasi pembayaran ini dirancang untuk memfasilitasi transaksi pembayaran siswa, serta memudahkan bagian keuangan atau bendahara sekolah. Dengan adanya sistem ini, diharapkan dapat memberikan kemudahan bagi kepala sekolah, bendahara, siswa, dan orang tua dalam memperoleh informasi terkait pembayaran siswa. Aplikasi ini dibangun menggunakan teknologi ExpressJS sebagai RESTful</w:t>
            </w:r>
            <w:r w:rsidR="00E92599">
              <w:rPr>
                <w:b w:val="0"/>
              </w:rPr>
              <w:t>l</w:t>
            </w:r>
            <w:r w:rsidRPr="008D767A">
              <w:rPr>
                <w:b w:val="0"/>
              </w:rPr>
              <w:t xml:space="preserve"> API-nya, memastikan layanan yang cepat, aman, dan </w:t>
            </w:r>
            <w:r>
              <w:rPr>
                <w:b w:val="0"/>
              </w:rPr>
              <w:t>efisien</w:t>
            </w:r>
            <w:r w:rsidRPr="008D767A">
              <w:rPr>
                <w:b w:val="0"/>
              </w:rPr>
              <w:t>.</w:t>
            </w:r>
          </w:p>
        </w:tc>
      </w:tr>
      <w:tr w:rsidR="00DF027C" w14:paraId="602E1DE9" w14:textId="77777777" w:rsidTr="00DF027C">
        <w:trPr>
          <w:trHeight w:val="5931"/>
        </w:trPr>
        <w:tc>
          <w:tcPr>
            <w:tcW w:w="9999" w:type="dxa"/>
          </w:tcPr>
          <w:p w14:paraId="6D1A149B" w14:textId="77777777" w:rsidR="00DF027C" w:rsidRDefault="00DF027C" w:rsidP="00DF027C">
            <w:pPr>
              <w:pStyle w:val="TeksPenekanan"/>
              <w:rPr>
                <w:i/>
                <w:sz w:val="36"/>
              </w:rPr>
            </w:pPr>
          </w:p>
          <w:p w14:paraId="1C95602B" w14:textId="7318C334" w:rsidR="00DF027C" w:rsidRDefault="009879C6" w:rsidP="00DF027C">
            <w:pPr>
              <w:pStyle w:val="Konten"/>
            </w:pPr>
            <w:r>
              <w:t>Pihak-pihak yang terlibat dalam penggunaan aplikasi ini adalah :</w:t>
            </w:r>
          </w:p>
          <w:p w14:paraId="4DCB4C63" w14:textId="77777777" w:rsidR="00C47BF7" w:rsidRPr="00C47BF7" w:rsidRDefault="009879C6" w:rsidP="00C47BF7">
            <w:pPr>
              <w:pStyle w:val="Konten"/>
              <w:numPr>
                <w:ilvl w:val="0"/>
                <w:numId w:val="1"/>
              </w:numPr>
              <w:rPr>
                <w:b/>
                <w:bCs/>
              </w:rPr>
            </w:pPr>
            <w:r w:rsidRPr="009879C6">
              <w:rPr>
                <w:b/>
                <w:bCs/>
              </w:rPr>
              <w:t>Kepala sekolah</w:t>
            </w:r>
            <w:r>
              <w:rPr>
                <w:b/>
                <w:bCs/>
              </w:rPr>
              <w:t xml:space="preserve">, </w:t>
            </w:r>
            <w:r>
              <w:t>untuk melihat keuangan sekolah</w:t>
            </w:r>
          </w:p>
          <w:p w14:paraId="5E4AC549" w14:textId="2A605C8D" w:rsidR="009879C6" w:rsidRPr="00C47BF7" w:rsidRDefault="009879C6" w:rsidP="00C47BF7">
            <w:pPr>
              <w:pStyle w:val="Konten"/>
              <w:numPr>
                <w:ilvl w:val="0"/>
                <w:numId w:val="1"/>
              </w:numPr>
              <w:rPr>
                <w:b/>
                <w:bCs/>
              </w:rPr>
            </w:pPr>
            <w:r w:rsidRPr="00C47BF7">
              <w:rPr>
                <w:b/>
                <w:bCs/>
              </w:rPr>
              <w:t xml:space="preserve">Bendahara, </w:t>
            </w:r>
            <w:r w:rsidRPr="009879C6">
              <w:t>untuk memasukkan data transaksi pembayaran siswa</w:t>
            </w:r>
          </w:p>
          <w:p w14:paraId="61C52F6F" w14:textId="070B9B79" w:rsidR="009879C6" w:rsidRDefault="009879C6" w:rsidP="009879C6">
            <w:pPr>
              <w:pStyle w:val="Konten"/>
              <w:numPr>
                <w:ilvl w:val="0"/>
                <w:numId w:val="1"/>
              </w:numPr>
              <w:rPr>
                <w:b/>
                <w:bCs/>
              </w:rPr>
            </w:pPr>
            <w:r>
              <w:rPr>
                <w:b/>
                <w:bCs/>
              </w:rPr>
              <w:t xml:space="preserve">Wali Mulid, </w:t>
            </w:r>
            <w:r w:rsidRPr="009879C6">
              <w:t>untuk memantau history pembayaran siswa</w:t>
            </w:r>
          </w:p>
          <w:p w14:paraId="00D2DA5C" w14:textId="52CDAC0B" w:rsidR="009879C6" w:rsidRPr="009879C6" w:rsidRDefault="009879C6" w:rsidP="009879C6">
            <w:pPr>
              <w:pStyle w:val="Konten"/>
              <w:numPr>
                <w:ilvl w:val="0"/>
                <w:numId w:val="1"/>
              </w:numPr>
              <w:rPr>
                <w:b/>
                <w:bCs/>
              </w:rPr>
            </w:pPr>
            <w:r>
              <w:rPr>
                <w:b/>
                <w:bCs/>
              </w:rPr>
              <w:t xml:space="preserve">Siswa, </w:t>
            </w:r>
            <w:r w:rsidRPr="009879C6">
              <w:t>untuk</w:t>
            </w:r>
            <w:r>
              <w:t xml:space="preserve"> memantau history pembayaran siswa</w:t>
            </w:r>
          </w:p>
          <w:p w14:paraId="29970DCA" w14:textId="77777777" w:rsidR="00DF027C" w:rsidRDefault="00DF027C" w:rsidP="00DF027C">
            <w:pPr>
              <w:pStyle w:val="Konten"/>
            </w:pPr>
          </w:p>
          <w:p w14:paraId="22F8D2C1" w14:textId="5F159868" w:rsidR="00DF027C" w:rsidRDefault="009879C6" w:rsidP="00DF027C">
            <w:pPr>
              <w:pStyle w:val="Konten"/>
              <w:rPr>
                <w:rFonts w:eastAsiaTheme="majorEastAsia" w:cstheme="majorBidi"/>
                <w:sz w:val="36"/>
                <w:szCs w:val="26"/>
              </w:rPr>
            </w:pPr>
            <w:r w:rsidRPr="009879C6">
              <w:rPr>
                <w:rFonts w:eastAsiaTheme="majorEastAsia" w:cstheme="majorBidi"/>
                <w:sz w:val="36"/>
                <w:szCs w:val="26"/>
              </w:rPr>
              <w:t>Ruang Lingkup</w:t>
            </w:r>
          </w:p>
          <w:p w14:paraId="25032770" w14:textId="4AAAA302" w:rsidR="00C47BF7" w:rsidRPr="00C47BF7" w:rsidRDefault="00C47BF7" w:rsidP="00DF027C">
            <w:pPr>
              <w:pStyle w:val="Konten"/>
              <w:rPr>
                <w:rFonts w:eastAsiaTheme="majorEastAsia" w:cstheme="majorBidi"/>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291"/>
              <w:gridCol w:w="7062"/>
            </w:tblGrid>
            <w:tr w:rsidR="00C47BF7" w14:paraId="622642B4" w14:textId="77777777" w:rsidTr="00E823CE">
              <w:tc>
                <w:tcPr>
                  <w:tcW w:w="2644" w:type="dxa"/>
                </w:tcPr>
                <w:p w14:paraId="055C0D1A" w14:textId="322B2A64" w:rsidR="00C47BF7" w:rsidRDefault="00C47BF7" w:rsidP="00DF027C">
                  <w:pPr>
                    <w:pStyle w:val="Konten"/>
                    <w:rPr>
                      <w:rFonts w:eastAsiaTheme="majorEastAsia" w:cstheme="majorBidi"/>
                      <w:szCs w:val="28"/>
                    </w:rPr>
                  </w:pPr>
                  <w:r>
                    <w:rPr>
                      <w:rFonts w:eastAsiaTheme="majorEastAsia" w:cstheme="majorBidi"/>
                      <w:szCs w:val="28"/>
                    </w:rPr>
                    <w:t>Overview sistem</w:t>
                  </w:r>
                </w:p>
              </w:tc>
              <w:tc>
                <w:tcPr>
                  <w:tcW w:w="283" w:type="dxa"/>
                </w:tcPr>
                <w:p w14:paraId="376F5A77" w14:textId="6CD99105"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45EE4DAA" w14:textId="584A71A9" w:rsidR="00C47BF7" w:rsidRDefault="00C47BF7" w:rsidP="00C47BF7">
                  <w:pPr>
                    <w:pStyle w:val="Konten"/>
                    <w:jc w:val="both"/>
                    <w:rPr>
                      <w:rFonts w:eastAsiaTheme="majorEastAsia" w:cstheme="majorBidi"/>
                      <w:szCs w:val="28"/>
                    </w:rPr>
                  </w:pPr>
                  <w:r>
                    <w:rPr>
                      <w:rFonts w:eastAsiaTheme="majorEastAsia" w:cstheme="majorBidi"/>
                      <w:szCs w:val="28"/>
                    </w:rPr>
                    <w:t>Aplikasi ini dikembangkan untuk memberikan kemudahan kepada para pengguna yang membutuhakn informasi terkait dengan pembayaran sekolah</w:t>
                  </w:r>
                </w:p>
              </w:tc>
            </w:tr>
            <w:tr w:rsidR="00C47BF7" w14:paraId="0C4BA56A" w14:textId="77777777" w:rsidTr="00E823CE">
              <w:tc>
                <w:tcPr>
                  <w:tcW w:w="2644" w:type="dxa"/>
                </w:tcPr>
                <w:p w14:paraId="10F4F3B2" w14:textId="7FB82530" w:rsidR="00C47BF7" w:rsidRDefault="00C47BF7" w:rsidP="00DF027C">
                  <w:pPr>
                    <w:pStyle w:val="Konten"/>
                    <w:rPr>
                      <w:rFonts w:eastAsiaTheme="majorEastAsia" w:cstheme="majorBidi"/>
                      <w:szCs w:val="28"/>
                    </w:rPr>
                  </w:pPr>
                  <w:r>
                    <w:rPr>
                      <w:rFonts w:eastAsiaTheme="majorEastAsia" w:cstheme="majorBidi"/>
                      <w:szCs w:val="28"/>
                    </w:rPr>
                    <w:t>Deksripsi pengguna</w:t>
                  </w:r>
                </w:p>
              </w:tc>
              <w:tc>
                <w:tcPr>
                  <w:tcW w:w="283" w:type="dxa"/>
                </w:tcPr>
                <w:p w14:paraId="2035B29B" w14:textId="5677A9FB"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4711ADF7" w14:textId="2851764A" w:rsidR="00C47BF7" w:rsidRDefault="00C47BF7" w:rsidP="00C47BF7">
                  <w:pPr>
                    <w:pStyle w:val="Konten"/>
                    <w:jc w:val="both"/>
                    <w:rPr>
                      <w:rFonts w:eastAsiaTheme="majorEastAsia" w:cstheme="majorBidi"/>
                      <w:szCs w:val="28"/>
                    </w:rPr>
                  </w:pPr>
                  <w:r>
                    <w:rPr>
                      <w:rFonts w:eastAsiaTheme="majorEastAsia" w:cstheme="majorBidi"/>
                      <w:szCs w:val="28"/>
                    </w:rPr>
                    <w:t>Dalam sistem ini secara umum memiliki 4 pengguna yaitu Kepala sekolah, bendahara,Orang tua / Wali murid, siswa. Dimana setiap pengguna memiliki hak akses atau menu yang berbeda-beda sesuai dengan kebutuhan masing-masing penggunan.</w:t>
                  </w:r>
                </w:p>
              </w:tc>
            </w:tr>
            <w:tr w:rsidR="00C47BF7" w14:paraId="4923A62F" w14:textId="77777777" w:rsidTr="00E823CE">
              <w:tc>
                <w:tcPr>
                  <w:tcW w:w="2644" w:type="dxa"/>
                </w:tcPr>
                <w:p w14:paraId="14D62640" w14:textId="3FA079B0" w:rsidR="00C47BF7" w:rsidRDefault="00C47BF7" w:rsidP="00DF027C">
                  <w:pPr>
                    <w:pStyle w:val="Konten"/>
                    <w:rPr>
                      <w:rFonts w:eastAsiaTheme="majorEastAsia" w:cstheme="majorBidi"/>
                      <w:szCs w:val="28"/>
                    </w:rPr>
                  </w:pPr>
                  <w:r>
                    <w:rPr>
                      <w:rFonts w:eastAsiaTheme="majorEastAsia" w:cstheme="majorBidi"/>
                      <w:szCs w:val="28"/>
                    </w:rPr>
                    <w:t>Overview produk</w:t>
                  </w:r>
                </w:p>
              </w:tc>
              <w:tc>
                <w:tcPr>
                  <w:tcW w:w="283" w:type="dxa"/>
                </w:tcPr>
                <w:p w14:paraId="76860FBB" w14:textId="0A691E4C"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034EF5A3" w14:textId="77777777" w:rsidR="00C47BF7" w:rsidRDefault="00C47BF7" w:rsidP="00C47BF7">
                  <w:pPr>
                    <w:pStyle w:val="Konten"/>
                    <w:jc w:val="both"/>
                    <w:rPr>
                      <w:rFonts w:eastAsiaTheme="majorEastAsia" w:cstheme="majorBidi"/>
                      <w:szCs w:val="28"/>
                    </w:rPr>
                  </w:pPr>
                  <w:r>
                    <w:rPr>
                      <w:rFonts w:eastAsiaTheme="majorEastAsia" w:cstheme="majorBidi"/>
                      <w:szCs w:val="28"/>
                    </w:rPr>
                    <w:t>Aplikasi keuangan ini memiliki beberapa fitur :</w:t>
                  </w:r>
                </w:p>
                <w:p w14:paraId="452918F6" w14:textId="3E66910B"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t>Data master</w:t>
                  </w:r>
                  <w:r>
                    <w:rPr>
                      <w:rFonts w:eastAsiaTheme="majorEastAsia" w:cstheme="majorBidi"/>
                      <w:szCs w:val="28"/>
                    </w:rPr>
                    <w:t>, Merupakan menu untuk memanajemen data-data yang dibutuhkan oleh sistem ini</w:t>
                  </w:r>
                </w:p>
                <w:p w14:paraId="79C7D605" w14:textId="1C3D9145"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t>Transaksi</w:t>
                  </w:r>
                  <w:r>
                    <w:rPr>
                      <w:rFonts w:eastAsiaTheme="majorEastAsia" w:cstheme="majorBidi"/>
                      <w:szCs w:val="28"/>
                    </w:rPr>
                    <w:t>, Merupakan menu proses transaksi yang dibutuhkan oleh sistem</w:t>
                  </w:r>
                </w:p>
                <w:p w14:paraId="101678C4" w14:textId="436644C5"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t>Laporan</w:t>
                  </w:r>
                  <w:r>
                    <w:rPr>
                      <w:rFonts w:eastAsiaTheme="majorEastAsia" w:cstheme="majorBidi"/>
                      <w:szCs w:val="28"/>
                    </w:rPr>
                    <w:t>, Menu yang digunakan untuk melihat laporan-laporan yang diperlukan oleh sistem dan masing-masing penggunana.</w:t>
                  </w:r>
                </w:p>
              </w:tc>
            </w:tr>
            <w:tr w:rsidR="00E823CE" w14:paraId="65FC436F" w14:textId="77777777" w:rsidTr="00E823CE">
              <w:tc>
                <w:tcPr>
                  <w:tcW w:w="2644" w:type="dxa"/>
                </w:tcPr>
                <w:p w14:paraId="6C4D1B18" w14:textId="567F74E3" w:rsidR="00E823CE" w:rsidRDefault="00E823CE" w:rsidP="00DF027C">
                  <w:pPr>
                    <w:pStyle w:val="Konten"/>
                    <w:rPr>
                      <w:rFonts w:eastAsiaTheme="majorEastAsia" w:cstheme="majorBidi"/>
                      <w:szCs w:val="28"/>
                    </w:rPr>
                  </w:pPr>
                  <w:r>
                    <w:rPr>
                      <w:rFonts w:eastAsiaTheme="majorEastAsia" w:cstheme="majorBidi"/>
                      <w:szCs w:val="28"/>
                    </w:rPr>
                    <w:t>Kebutuhan sistem</w:t>
                  </w:r>
                </w:p>
              </w:tc>
              <w:tc>
                <w:tcPr>
                  <w:tcW w:w="283" w:type="dxa"/>
                </w:tcPr>
                <w:p w14:paraId="65155317" w14:textId="72B4187B" w:rsidR="00E823CE" w:rsidRDefault="00E823CE" w:rsidP="00DF027C">
                  <w:pPr>
                    <w:pStyle w:val="Konten"/>
                    <w:rPr>
                      <w:rFonts w:eastAsiaTheme="majorEastAsia" w:cstheme="majorBidi"/>
                      <w:szCs w:val="28"/>
                    </w:rPr>
                  </w:pPr>
                  <w:r>
                    <w:rPr>
                      <w:rFonts w:eastAsiaTheme="majorEastAsia" w:cstheme="majorBidi"/>
                      <w:szCs w:val="28"/>
                    </w:rPr>
                    <w:t>:</w:t>
                  </w:r>
                </w:p>
              </w:tc>
              <w:tc>
                <w:tcPr>
                  <w:tcW w:w="7062" w:type="dxa"/>
                </w:tcPr>
                <w:p w14:paraId="40CEAAD4" w14:textId="77777777" w:rsidR="00E823CE" w:rsidRDefault="00E823CE" w:rsidP="00C47BF7">
                  <w:pPr>
                    <w:pStyle w:val="Konten"/>
                    <w:jc w:val="both"/>
                  </w:pPr>
                  <w:r>
                    <w:t>Untuk menjalankan aplikasi ini dalam tahap deployment pengguna menggunakan spesifikasi berikut :</w:t>
                  </w:r>
                </w:p>
                <w:p w14:paraId="7570ED0B" w14:textId="4EE14BE6" w:rsidR="00E823CE" w:rsidRDefault="00E823CE" w:rsidP="00C47BF7">
                  <w:pPr>
                    <w:pStyle w:val="Konten"/>
                    <w:jc w:val="both"/>
                  </w:pPr>
                  <w:r>
                    <w:lastRenderedPageBreak/>
                    <w:t>1. Sistem Operasi : Windows 1</w:t>
                  </w:r>
                  <w:r w:rsidR="00F42F2A">
                    <w:t>1</w:t>
                  </w:r>
                  <w:r>
                    <w:t xml:space="preserve"> Pro 64bit</w:t>
                  </w:r>
                </w:p>
                <w:p w14:paraId="7FABA784" w14:textId="0B2745E9" w:rsidR="00E823CE" w:rsidRDefault="00E823CE" w:rsidP="00C47BF7">
                  <w:pPr>
                    <w:pStyle w:val="Konten"/>
                    <w:jc w:val="both"/>
                  </w:pPr>
                  <w:r>
                    <w:t xml:space="preserve">2. Laptop </w:t>
                  </w:r>
                  <w:r w:rsidR="00DA0A33">
                    <w:t xml:space="preserve">Asus </w:t>
                  </w:r>
                  <w:r w:rsidR="007F4BF2">
                    <w:t>VivoB</w:t>
                  </w:r>
                  <w:r w:rsidR="00DA0A33">
                    <w:t>ook PRO 14 OLED</w:t>
                  </w:r>
                  <w:r>
                    <w:t xml:space="preserve"> RAM 16GB, SSD 512 </w:t>
                  </w:r>
                </w:p>
                <w:p w14:paraId="62708002" w14:textId="5D11D129" w:rsidR="00E823CE" w:rsidRDefault="00E823CE" w:rsidP="00C47BF7">
                  <w:pPr>
                    <w:pStyle w:val="Konten"/>
                    <w:jc w:val="both"/>
                  </w:pPr>
                  <w:r>
                    <w:t xml:space="preserve">3. Webserver : </w:t>
                  </w:r>
                  <w:r w:rsidR="00DA0A33">
                    <w:t>Laragon64</w:t>
                  </w:r>
                  <w:r>
                    <w:t>, apache2, PHP 8.</w:t>
                  </w:r>
                  <w:r w:rsidR="006E2496">
                    <w:t>1.10</w:t>
                  </w:r>
                  <w:r>
                    <w:t xml:space="preserve">. </w:t>
                  </w:r>
                </w:p>
                <w:p w14:paraId="4B134CB4" w14:textId="77777777" w:rsidR="00E823CE" w:rsidRDefault="00E823CE" w:rsidP="00C47BF7">
                  <w:pPr>
                    <w:pStyle w:val="Konten"/>
                    <w:jc w:val="both"/>
                  </w:pPr>
                  <w:r>
                    <w:t>4. Database MySql 8.3.0 community edition</w:t>
                  </w:r>
                </w:p>
                <w:p w14:paraId="4519B383" w14:textId="77777777" w:rsidR="00E823CE" w:rsidRDefault="00E823CE" w:rsidP="00C47BF7">
                  <w:pPr>
                    <w:pStyle w:val="Konten"/>
                    <w:jc w:val="both"/>
                  </w:pPr>
                </w:p>
                <w:p w14:paraId="7E217E6E" w14:textId="46F5434E" w:rsidR="00E823CE" w:rsidRDefault="00E823CE" w:rsidP="00C47BF7">
                  <w:pPr>
                    <w:pStyle w:val="Konten"/>
                    <w:jc w:val="both"/>
                    <w:rPr>
                      <w:rFonts w:eastAsiaTheme="majorEastAsia" w:cstheme="majorBidi"/>
                      <w:szCs w:val="28"/>
                    </w:rPr>
                  </w:pPr>
                  <w:r>
                    <w:t>Untuk tahap penggunaan aplikasi keuangan ini bisa dijalankan dimulti OS (Windows, Linux, MacOS). Untuk database minimal menggunakan MySql versi 8.3.0</w:t>
                  </w:r>
                </w:p>
              </w:tc>
            </w:tr>
          </w:tbl>
          <w:p w14:paraId="440F3793" w14:textId="12D8DF82" w:rsidR="009879C6" w:rsidRPr="00C47BF7" w:rsidRDefault="009879C6" w:rsidP="00DF027C">
            <w:pPr>
              <w:pStyle w:val="Konten"/>
              <w:rPr>
                <w:rFonts w:eastAsiaTheme="majorEastAsia" w:cstheme="majorBidi"/>
                <w:szCs w:val="28"/>
              </w:rPr>
            </w:pPr>
          </w:p>
          <w:p w14:paraId="3EB9FDD2" w14:textId="69C8DF5D" w:rsidR="00DF027C" w:rsidRPr="00E823CE" w:rsidRDefault="00E823CE" w:rsidP="00DF027C">
            <w:pPr>
              <w:pStyle w:val="Konten"/>
              <w:rPr>
                <w:rFonts w:eastAsiaTheme="majorEastAsia" w:cstheme="majorBidi"/>
                <w:sz w:val="36"/>
                <w:szCs w:val="26"/>
              </w:rPr>
            </w:pPr>
            <w:r w:rsidRPr="00E823CE">
              <w:rPr>
                <w:rFonts w:eastAsiaTheme="majorEastAsia" w:cstheme="majorBidi"/>
                <w:sz w:val="36"/>
                <w:szCs w:val="26"/>
              </w:rPr>
              <w:t>Aristektur Sistem</w:t>
            </w:r>
          </w:p>
          <w:p w14:paraId="004B349D" w14:textId="77777777" w:rsidR="00DF027C" w:rsidRDefault="00DF027C" w:rsidP="00DF027C">
            <w:pPr>
              <w:pStyle w:val="Konten"/>
              <w:rPr>
                <w:i/>
                <w:sz w:val="36"/>
              </w:rPr>
            </w:pPr>
          </w:p>
        </w:tc>
      </w:tr>
      <w:tr w:rsidR="00C47BF7" w14:paraId="5B4736CF" w14:textId="77777777" w:rsidTr="00DF027C">
        <w:trPr>
          <w:trHeight w:val="5931"/>
        </w:trPr>
        <w:tc>
          <w:tcPr>
            <w:tcW w:w="9999" w:type="dxa"/>
          </w:tcPr>
          <w:p w14:paraId="2EDC7A29" w14:textId="6489D8BB" w:rsidR="00C47BF7" w:rsidRPr="00C47BF7" w:rsidRDefault="00E823CE" w:rsidP="00E823CE">
            <w:pPr>
              <w:pStyle w:val="TeksPenekanan"/>
              <w:jc w:val="center"/>
              <w:rPr>
                <w:iCs/>
                <w:szCs w:val="28"/>
              </w:rPr>
            </w:pPr>
            <w:r>
              <w:rPr>
                <w:noProof/>
              </w:rPr>
              <mc:AlternateContent>
                <mc:Choice Requires="wps">
                  <w:drawing>
                    <wp:anchor distT="0" distB="0" distL="114300" distR="114300" simplePos="0" relativeHeight="251663360" behindDoc="0" locked="0" layoutInCell="1" allowOverlap="1" wp14:anchorId="113329DD" wp14:editId="5696C777">
                      <wp:simplePos x="0" y="0"/>
                      <wp:positionH relativeFrom="column">
                        <wp:posOffset>2799715</wp:posOffset>
                      </wp:positionH>
                      <wp:positionV relativeFrom="paragraph">
                        <wp:posOffset>1011555</wp:posOffset>
                      </wp:positionV>
                      <wp:extent cx="714375" cy="0"/>
                      <wp:effectExtent l="0" t="95250" r="0" b="95250"/>
                      <wp:wrapNone/>
                      <wp:docPr id="390820983" name="Straight Arrow Connector 2"/>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37A599" id="_x0000_t32" coordsize="21600,21600" o:spt="32" o:oned="t" path="m,l21600,21600e" filled="f">
                      <v:path arrowok="t" fillok="f" o:connecttype="none"/>
                      <o:lock v:ext="edit" shapetype="t"/>
                    </v:shapetype>
                    <v:shape id="Straight Arrow Connector 2" o:spid="_x0000_s1026" type="#_x0000_t32" style="position:absolute;margin-left:220.45pt;margin-top:79.65pt;width:56.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" strokecolor="#024f75 [3204]"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F215218" wp14:editId="55AF56E6">
                      <wp:simplePos x="0" y="0"/>
                      <wp:positionH relativeFrom="column">
                        <wp:posOffset>3504565</wp:posOffset>
                      </wp:positionH>
                      <wp:positionV relativeFrom="paragraph">
                        <wp:posOffset>821055</wp:posOffset>
                      </wp:positionV>
                      <wp:extent cx="857250" cy="390525"/>
                      <wp:effectExtent l="0" t="0" r="19050" b="28575"/>
                      <wp:wrapNone/>
                      <wp:docPr id="148757458" name="Rectangle: Single Corner Snipped 1"/>
                      <wp:cNvGraphicFramePr/>
                      <a:graphic xmlns:a="http://schemas.openxmlformats.org/drawingml/2006/main">
                        <a:graphicData uri="http://schemas.microsoft.com/office/word/2010/wordprocessingShape">
                          <wps:wsp>
                            <wps:cNvSpPr/>
                            <wps:spPr>
                              <a:xfrm>
                                <a:off x="0" y="0"/>
                                <a:ext cx="857250" cy="390525"/>
                              </a:xfrm>
                              <a:prstGeom prst="snip1Rect">
                                <a:avLst/>
                              </a:prstGeom>
                            </wps:spPr>
                            <wps:style>
                              <a:lnRef idx="2">
                                <a:schemeClr val="accent4"/>
                              </a:lnRef>
                              <a:fillRef idx="1">
                                <a:schemeClr val="lt1"/>
                              </a:fillRef>
                              <a:effectRef idx="0">
                                <a:schemeClr val="accent4"/>
                              </a:effectRef>
                              <a:fontRef idx="minor">
                                <a:schemeClr val="dk1"/>
                              </a:fontRef>
                            </wps:style>
                            <wps:txbx>
                              <w:txbxContent>
                                <w:p w14:paraId="2A609135" w14:textId="7F268A3D" w:rsidR="00E823CE" w:rsidRDefault="00E823CE" w:rsidP="00E823CE">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15218" id="Rectangle: Single Corner Snipped 1" o:spid="_x0000_s1027" style="position:absolute;left:0;text-align:left;margin-left:275.95pt;margin-top:64.65pt;width:67.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5725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" adj="-11796480,,5400" path="m,l792161,r65089,65089l857250,390525,,390525,,xe" fillcolor="white [3201]" strokecolor="#66b2ca [3207]" strokeweight="2pt">
                      <v:stroke joinstyle="miter"/>
                      <v:formulas/>
                      <v:path arrowok="t" o:connecttype="custom" o:connectlocs="0,0;792161,0;857250,65089;857250,390525;0,390525;0,0" o:connectangles="0,0,0,0,0,0" textboxrect="0,0,857250,390525"/>
                      <v:textbox>
                        <w:txbxContent>
                          <w:p w14:paraId="2A609135" w14:textId="7F268A3D" w:rsidR="00E823CE" w:rsidRDefault="00E823CE" w:rsidP="00E823CE">
                            <w:pPr>
                              <w:jc w:val="center"/>
                            </w:pPr>
                            <w:r>
                              <w:t>API</w:t>
                            </w:r>
                          </w:p>
                        </w:txbxContent>
                      </v:textbox>
                    </v:shape>
                  </w:pict>
                </mc:Fallback>
              </mc:AlternateContent>
            </w:r>
            <w:r>
              <w:rPr>
                <w:noProof/>
              </w:rPr>
              <w:drawing>
                <wp:inline distT="0" distB="0" distL="0" distR="0" wp14:anchorId="6D8DAFEE" wp14:editId="6FA33438">
                  <wp:extent cx="4305300" cy="3829050"/>
                  <wp:effectExtent l="0" t="0" r="0" b="0"/>
                  <wp:docPr id="5459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8974" name=""/>
                          <pic:cNvPicPr/>
                        </pic:nvPicPr>
                        <pic:blipFill>
                          <a:blip r:embed="rId9"/>
                          <a:stretch>
                            <a:fillRect/>
                          </a:stretch>
                        </pic:blipFill>
                        <pic:spPr>
                          <a:xfrm>
                            <a:off x="0" y="0"/>
                            <a:ext cx="4305300" cy="3829050"/>
                          </a:xfrm>
                          <a:prstGeom prst="rect">
                            <a:avLst/>
                          </a:prstGeom>
                        </pic:spPr>
                      </pic:pic>
                    </a:graphicData>
                  </a:graphic>
                </wp:inline>
              </w:drawing>
            </w:r>
          </w:p>
        </w:tc>
      </w:tr>
      <w:tr w:rsidR="00C47BF7" w14:paraId="03DD1CBA" w14:textId="77777777" w:rsidTr="00DF027C">
        <w:trPr>
          <w:trHeight w:val="5931"/>
        </w:trPr>
        <w:tc>
          <w:tcPr>
            <w:tcW w:w="9999" w:type="dxa"/>
          </w:tcPr>
          <w:p w14:paraId="7F1B00AE" w14:textId="0D716A3F" w:rsidR="00F37B6A" w:rsidRDefault="00F37B6A" w:rsidP="00DA08AF">
            <w:pPr>
              <w:pStyle w:val="Konten"/>
              <w:rPr>
                <w:rFonts w:eastAsiaTheme="majorEastAsia" w:cstheme="majorBidi"/>
                <w:sz w:val="36"/>
                <w:szCs w:val="26"/>
              </w:rPr>
            </w:pPr>
            <w:r>
              <w:rPr>
                <w:rFonts w:eastAsiaTheme="majorEastAsia" w:cstheme="majorBidi"/>
                <w:sz w:val="36"/>
                <w:szCs w:val="26"/>
              </w:rPr>
              <w:lastRenderedPageBreak/>
              <w:t>Desain ERD</w:t>
            </w:r>
          </w:p>
          <w:p w14:paraId="751F5ED9" w14:textId="79F25CD2" w:rsidR="000535FE" w:rsidRDefault="000535FE" w:rsidP="00DA08AF">
            <w:pPr>
              <w:pStyle w:val="Konten"/>
              <w:rPr>
                <w:rFonts w:eastAsiaTheme="majorEastAsia" w:cstheme="majorBidi"/>
                <w:sz w:val="36"/>
                <w:szCs w:val="26"/>
              </w:rPr>
            </w:pPr>
            <w:r>
              <w:rPr>
                <w:rFonts w:eastAsiaTheme="majorEastAsia" w:cstheme="majorBidi"/>
                <w:noProof/>
                <w:sz w:val="36"/>
                <w:szCs w:val="26"/>
              </w:rPr>
              <w:drawing>
                <wp:inline distT="0" distB="0" distL="0" distR="0" wp14:anchorId="61DFE59D" wp14:editId="73EEA8E2">
                  <wp:extent cx="5953125" cy="4581525"/>
                  <wp:effectExtent l="0" t="0" r="0" b="9525"/>
                  <wp:docPr id="1133125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5686" name="Picture 1133125686"/>
                          <pic:cNvPicPr/>
                        </pic:nvPicPr>
                        <pic:blipFill>
                          <a:blip r:embed="rId10">
                            <a:extLst>
                              <a:ext uri="{28A0092B-C50C-407E-A947-70E740481C1C}">
                                <a14:useLocalDpi xmlns:a14="http://schemas.microsoft.com/office/drawing/2010/main" val="0"/>
                              </a:ext>
                            </a:extLst>
                          </a:blip>
                          <a:stretch>
                            <a:fillRect/>
                          </a:stretch>
                        </pic:blipFill>
                        <pic:spPr>
                          <a:xfrm>
                            <a:off x="0" y="0"/>
                            <a:ext cx="5953125" cy="4581525"/>
                          </a:xfrm>
                          <a:prstGeom prst="rect">
                            <a:avLst/>
                          </a:prstGeom>
                        </pic:spPr>
                      </pic:pic>
                    </a:graphicData>
                  </a:graphic>
                </wp:inline>
              </w:drawing>
            </w:r>
          </w:p>
          <w:p w14:paraId="654E99D5" w14:textId="5B1F3B30" w:rsidR="007D53D5" w:rsidRPr="00FD4B39" w:rsidRDefault="00DA08AF" w:rsidP="00DA08AF">
            <w:pPr>
              <w:pStyle w:val="Konten"/>
              <w:rPr>
                <w:rFonts w:eastAsiaTheme="majorEastAsia" w:cstheme="majorBidi"/>
                <w:sz w:val="36"/>
                <w:szCs w:val="26"/>
              </w:rPr>
            </w:pPr>
            <w:r w:rsidRPr="00DA08AF">
              <w:rPr>
                <w:rFonts w:eastAsiaTheme="majorEastAsia" w:cstheme="majorBidi"/>
                <w:sz w:val="36"/>
                <w:szCs w:val="26"/>
              </w:rPr>
              <w:t>API Dokumen</w:t>
            </w:r>
          </w:p>
          <w:p w14:paraId="753EFF79" w14:textId="396C8CFD" w:rsidR="00DA08AF" w:rsidRPr="00DA08AF" w:rsidRDefault="00DA08AF" w:rsidP="00DA08AF">
            <w:pPr>
              <w:pStyle w:val="Konten"/>
              <w:numPr>
                <w:ilvl w:val="0"/>
                <w:numId w:val="3"/>
              </w:numPr>
              <w:spacing w:line="240" w:lineRule="auto"/>
              <w:rPr>
                <w:iCs/>
                <w:color w:val="FF0000"/>
                <w:szCs w:val="28"/>
              </w:rPr>
            </w:pPr>
            <w:r w:rsidRPr="00DA08AF">
              <w:rPr>
                <w:rFonts w:eastAsiaTheme="majorEastAsia" w:cstheme="majorBidi"/>
                <w:szCs w:val="28"/>
              </w:rPr>
              <w:t>In</w:t>
            </w:r>
            <w:r>
              <w:rPr>
                <w:rFonts w:eastAsiaTheme="majorEastAsia" w:cstheme="majorBidi"/>
                <w:szCs w:val="28"/>
              </w:rPr>
              <w:t>put data pembayaran</w:t>
            </w:r>
          </w:p>
          <w:tbl>
            <w:tblPr>
              <w:tblStyle w:val="TableGrid"/>
              <w:tblW w:w="0" w:type="auto"/>
              <w:tblInd w:w="720" w:type="dxa"/>
              <w:tblLook w:val="04A0" w:firstRow="1" w:lastRow="0" w:firstColumn="1" w:lastColumn="0" w:noHBand="0" w:noVBand="1"/>
            </w:tblPr>
            <w:tblGrid>
              <w:gridCol w:w="2734"/>
              <w:gridCol w:w="291"/>
              <w:gridCol w:w="6244"/>
            </w:tblGrid>
            <w:tr w:rsidR="00DA08AF" w14:paraId="03BB3522" w14:textId="77777777" w:rsidTr="007F4BF2">
              <w:tc>
                <w:tcPr>
                  <w:tcW w:w="2755" w:type="dxa"/>
                </w:tcPr>
                <w:p w14:paraId="48803FE1" w14:textId="1E54D449" w:rsidR="00DA08AF" w:rsidRDefault="00DA08AF" w:rsidP="00DA08AF">
                  <w:pPr>
                    <w:pStyle w:val="Konten"/>
                    <w:rPr>
                      <w:iCs/>
                      <w:color w:val="FF0000"/>
                      <w:szCs w:val="28"/>
                    </w:rPr>
                  </w:pPr>
                  <w:r w:rsidRPr="00DA08AF">
                    <w:rPr>
                      <w:rFonts w:eastAsiaTheme="majorEastAsia" w:cstheme="majorBidi"/>
                      <w:szCs w:val="28"/>
                    </w:rPr>
                    <w:t>URL</w:t>
                  </w:r>
                </w:p>
              </w:tc>
              <w:tc>
                <w:tcPr>
                  <w:tcW w:w="263" w:type="dxa"/>
                </w:tcPr>
                <w:p w14:paraId="7B1F6583" w14:textId="12F87CC4" w:rsidR="00DA08AF" w:rsidRPr="00DA08AF" w:rsidRDefault="00DA08AF" w:rsidP="00DA08AF">
                  <w:pPr>
                    <w:pStyle w:val="Konten"/>
                    <w:rPr>
                      <w:rFonts w:eastAsiaTheme="majorEastAsia" w:cstheme="majorBidi"/>
                      <w:szCs w:val="28"/>
                    </w:rPr>
                  </w:pPr>
                  <w:r w:rsidRPr="00DA08AF">
                    <w:rPr>
                      <w:rFonts w:eastAsiaTheme="majorEastAsia" w:cstheme="majorBidi"/>
                      <w:szCs w:val="28"/>
                    </w:rPr>
                    <w:t>:</w:t>
                  </w:r>
                </w:p>
              </w:tc>
              <w:tc>
                <w:tcPr>
                  <w:tcW w:w="6251" w:type="dxa"/>
                </w:tcPr>
                <w:p w14:paraId="7E865D6E" w14:textId="66261B83" w:rsidR="00DA08AF" w:rsidRDefault="000B1D9E" w:rsidP="00DA08AF">
                  <w:pPr>
                    <w:pStyle w:val="Konten"/>
                    <w:rPr>
                      <w:iCs/>
                      <w:color w:val="FF0000"/>
                      <w:szCs w:val="28"/>
                    </w:rPr>
                  </w:pPr>
                  <w:hyperlink r:id="rId11" w:history="1">
                    <w:r w:rsidRPr="00AE2A6E">
                      <w:rPr>
                        <w:rStyle w:val="Hyperlink"/>
                        <w:iCs/>
                        <w:szCs w:val="28"/>
                      </w:rPr>
                      <w:t>https://localhost:3000/pembayaran/posts/store</w:t>
                    </w:r>
                  </w:hyperlink>
                </w:p>
              </w:tc>
            </w:tr>
            <w:tr w:rsidR="00DA08AF" w14:paraId="2823F33A" w14:textId="77777777" w:rsidTr="007F4BF2">
              <w:tc>
                <w:tcPr>
                  <w:tcW w:w="2755" w:type="dxa"/>
                </w:tcPr>
                <w:p w14:paraId="3FF209AE" w14:textId="6D843773" w:rsidR="00DA08AF" w:rsidRPr="00DA08AF" w:rsidRDefault="00DA08AF" w:rsidP="00DA08AF">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263" w:type="dxa"/>
                </w:tcPr>
                <w:p w14:paraId="436A381F" w14:textId="04502DC4" w:rsidR="00DA08AF" w:rsidRPr="00DA08AF" w:rsidRDefault="00DA08AF" w:rsidP="00DA08AF">
                  <w:pPr>
                    <w:pStyle w:val="Konten"/>
                    <w:rPr>
                      <w:rFonts w:eastAsiaTheme="majorEastAsia" w:cstheme="majorBidi"/>
                      <w:szCs w:val="28"/>
                    </w:rPr>
                  </w:pPr>
                  <w:r w:rsidRPr="00DA08AF">
                    <w:rPr>
                      <w:rFonts w:eastAsiaTheme="majorEastAsia" w:cstheme="majorBidi"/>
                      <w:szCs w:val="28"/>
                    </w:rPr>
                    <w:t>:</w:t>
                  </w:r>
                </w:p>
              </w:tc>
              <w:tc>
                <w:tcPr>
                  <w:tcW w:w="6251" w:type="dxa"/>
                </w:tcPr>
                <w:p w14:paraId="5CF7C3EB" w14:textId="17BCD700" w:rsidR="00DA08AF" w:rsidRDefault="00DA08AF" w:rsidP="00DA08AF">
                  <w:pPr>
                    <w:pStyle w:val="Konten"/>
                    <w:rPr>
                      <w:iCs/>
                      <w:color w:val="FF0000"/>
                      <w:szCs w:val="28"/>
                    </w:rPr>
                  </w:pPr>
                  <w:r w:rsidRPr="00DA08AF">
                    <w:rPr>
                      <w:rFonts w:eastAsiaTheme="majorEastAsia" w:cstheme="majorBidi"/>
                      <w:szCs w:val="28"/>
                    </w:rPr>
                    <w:t>POST</w:t>
                  </w:r>
                </w:p>
              </w:tc>
            </w:tr>
            <w:tr w:rsidR="00DA08AF" w14:paraId="582E481A" w14:textId="77777777" w:rsidTr="00D7611C">
              <w:tc>
                <w:tcPr>
                  <w:tcW w:w="9269" w:type="dxa"/>
                  <w:gridSpan w:val="3"/>
                </w:tcPr>
                <w:p w14:paraId="7D9F0275" w14:textId="2C7B807A" w:rsidR="00DA08AF" w:rsidRDefault="00DA08AF" w:rsidP="00DA08AF">
                  <w:pPr>
                    <w:pStyle w:val="Konten"/>
                    <w:rPr>
                      <w:iCs/>
                      <w:color w:val="FF0000"/>
                      <w:szCs w:val="28"/>
                    </w:rPr>
                  </w:pPr>
                  <w:r w:rsidRPr="00DA08AF">
                    <w:rPr>
                      <w:rFonts w:eastAsiaTheme="majorEastAsia" w:cstheme="majorBidi"/>
                      <w:szCs w:val="28"/>
                    </w:rPr>
                    <w:t>Deskripsi</w:t>
                  </w:r>
                </w:p>
              </w:tc>
            </w:tr>
            <w:tr w:rsidR="00DA08AF" w14:paraId="7E4C0D22" w14:textId="77777777" w:rsidTr="00DA08AF">
              <w:tc>
                <w:tcPr>
                  <w:tcW w:w="2755" w:type="dxa"/>
                </w:tcPr>
                <w:p w14:paraId="4E7967F5" w14:textId="5ED93016" w:rsidR="00DA08AF" w:rsidRPr="00DA08AF" w:rsidRDefault="00192F00" w:rsidP="00DA08AF">
                  <w:pPr>
                    <w:pStyle w:val="Konten"/>
                    <w:rPr>
                      <w:rFonts w:eastAsiaTheme="majorEastAsia" w:cstheme="majorBidi"/>
                      <w:szCs w:val="28"/>
                    </w:rPr>
                  </w:pPr>
                  <w:r>
                    <w:rPr>
                      <w:rFonts w:eastAsiaTheme="majorEastAsia" w:cstheme="majorBidi"/>
                      <w:szCs w:val="28"/>
                    </w:rPr>
                    <w:t>NIS</w:t>
                  </w:r>
                </w:p>
              </w:tc>
              <w:tc>
                <w:tcPr>
                  <w:tcW w:w="6514" w:type="dxa"/>
                  <w:gridSpan w:val="2"/>
                </w:tcPr>
                <w:p w14:paraId="6D840F4E" w14:textId="5DF08FC0" w:rsidR="00DA08AF" w:rsidRPr="00DA08AF" w:rsidRDefault="00192F00" w:rsidP="00DA08AF">
                  <w:pPr>
                    <w:pStyle w:val="Konten"/>
                    <w:rPr>
                      <w:rFonts w:eastAsiaTheme="majorEastAsia" w:cstheme="majorBidi"/>
                      <w:szCs w:val="28"/>
                    </w:rPr>
                  </w:pPr>
                  <w:r>
                    <w:rPr>
                      <w:rFonts w:eastAsiaTheme="majorEastAsia" w:cstheme="majorBidi"/>
                      <w:szCs w:val="28"/>
                    </w:rPr>
                    <w:t>Nomor Induk Siswa Auto Increment (INT)</w:t>
                  </w:r>
                </w:p>
              </w:tc>
            </w:tr>
            <w:tr w:rsidR="00DA08AF" w14:paraId="7A6AFAEB" w14:textId="77777777" w:rsidTr="00DA08AF">
              <w:tc>
                <w:tcPr>
                  <w:tcW w:w="2755" w:type="dxa"/>
                </w:tcPr>
                <w:p w14:paraId="32447647" w14:textId="0D088340" w:rsidR="00DA08AF" w:rsidRPr="00DA08AF" w:rsidRDefault="00DA08AF" w:rsidP="00DA08AF">
                  <w:pPr>
                    <w:pStyle w:val="Konten"/>
                    <w:rPr>
                      <w:rFonts w:eastAsiaTheme="majorEastAsia" w:cstheme="majorBidi"/>
                      <w:szCs w:val="28"/>
                    </w:rPr>
                  </w:pPr>
                  <w:r>
                    <w:rPr>
                      <w:rFonts w:eastAsiaTheme="majorEastAsia" w:cstheme="majorBidi"/>
                      <w:szCs w:val="28"/>
                    </w:rPr>
                    <w:t>N</w:t>
                  </w:r>
                  <w:r w:rsidR="00192F00">
                    <w:rPr>
                      <w:rFonts w:eastAsiaTheme="majorEastAsia" w:cstheme="majorBidi"/>
                      <w:szCs w:val="28"/>
                    </w:rPr>
                    <w:t>ama</w:t>
                  </w:r>
                </w:p>
              </w:tc>
              <w:tc>
                <w:tcPr>
                  <w:tcW w:w="6514" w:type="dxa"/>
                  <w:gridSpan w:val="2"/>
                </w:tcPr>
                <w:p w14:paraId="077A5066" w14:textId="48343507" w:rsidR="00DA08AF" w:rsidRPr="00DA08AF" w:rsidRDefault="00DA08AF" w:rsidP="00DA08AF">
                  <w:pPr>
                    <w:pStyle w:val="Konten"/>
                    <w:rPr>
                      <w:rFonts w:eastAsiaTheme="majorEastAsia" w:cstheme="majorBidi"/>
                      <w:szCs w:val="28"/>
                    </w:rPr>
                  </w:pPr>
                  <w:r>
                    <w:rPr>
                      <w:rFonts w:eastAsiaTheme="majorEastAsia" w:cstheme="majorBidi"/>
                      <w:szCs w:val="28"/>
                    </w:rPr>
                    <w:t>N</w:t>
                  </w:r>
                  <w:r w:rsidR="00192F00">
                    <w:rPr>
                      <w:rFonts w:eastAsiaTheme="majorEastAsia" w:cstheme="majorBidi"/>
                      <w:szCs w:val="28"/>
                    </w:rPr>
                    <w:t>ama Siswa(VARCHAR)</w:t>
                  </w:r>
                </w:p>
              </w:tc>
            </w:tr>
            <w:tr w:rsidR="00746F8C" w14:paraId="5D631D21" w14:textId="77777777" w:rsidTr="00DA08AF">
              <w:tc>
                <w:tcPr>
                  <w:tcW w:w="2755" w:type="dxa"/>
                </w:tcPr>
                <w:p w14:paraId="223076EF" w14:textId="1DDEF468" w:rsidR="00746F8C" w:rsidRDefault="00746F8C" w:rsidP="00DA08AF">
                  <w:pPr>
                    <w:pStyle w:val="Konten"/>
                    <w:rPr>
                      <w:rFonts w:eastAsiaTheme="majorEastAsia" w:cstheme="majorBidi"/>
                      <w:szCs w:val="28"/>
                    </w:rPr>
                  </w:pPr>
                  <w:r>
                    <w:rPr>
                      <w:rFonts w:eastAsiaTheme="majorEastAsia" w:cstheme="majorBidi"/>
                      <w:szCs w:val="28"/>
                    </w:rPr>
                    <w:t>Tagihan</w:t>
                  </w:r>
                </w:p>
              </w:tc>
              <w:tc>
                <w:tcPr>
                  <w:tcW w:w="6514" w:type="dxa"/>
                  <w:gridSpan w:val="2"/>
                </w:tcPr>
                <w:p w14:paraId="384F830B" w14:textId="4F8DEFCE" w:rsidR="00746F8C" w:rsidRDefault="00192F00" w:rsidP="00DA08AF">
                  <w:pPr>
                    <w:pStyle w:val="Konten"/>
                    <w:rPr>
                      <w:rFonts w:eastAsiaTheme="majorEastAsia" w:cstheme="majorBidi"/>
                      <w:szCs w:val="28"/>
                    </w:rPr>
                  </w:pPr>
                  <w:r>
                    <w:rPr>
                      <w:rFonts w:eastAsiaTheme="majorEastAsia" w:cstheme="majorBidi"/>
                      <w:szCs w:val="28"/>
                    </w:rPr>
                    <w:t>Tagihan yang harus dibayarkan(INT)</w:t>
                  </w:r>
                </w:p>
              </w:tc>
            </w:tr>
            <w:tr w:rsidR="00746F8C" w14:paraId="7FF45F69" w14:textId="77777777" w:rsidTr="00DA08AF">
              <w:tc>
                <w:tcPr>
                  <w:tcW w:w="2755" w:type="dxa"/>
                </w:tcPr>
                <w:p w14:paraId="0BFAF778" w14:textId="79C637FF" w:rsidR="00746F8C" w:rsidRDefault="00746F8C" w:rsidP="00DA08AF">
                  <w:pPr>
                    <w:pStyle w:val="Konten"/>
                    <w:rPr>
                      <w:rFonts w:eastAsiaTheme="majorEastAsia" w:cstheme="majorBidi"/>
                      <w:szCs w:val="28"/>
                    </w:rPr>
                  </w:pPr>
                  <w:r>
                    <w:rPr>
                      <w:rFonts w:eastAsiaTheme="majorEastAsia" w:cstheme="majorBidi"/>
                      <w:szCs w:val="28"/>
                    </w:rPr>
                    <w:t>Tanggal</w:t>
                  </w:r>
                </w:p>
              </w:tc>
              <w:tc>
                <w:tcPr>
                  <w:tcW w:w="6514" w:type="dxa"/>
                  <w:gridSpan w:val="2"/>
                </w:tcPr>
                <w:p w14:paraId="35F4808D" w14:textId="48332EFF" w:rsidR="00746F8C" w:rsidRDefault="00192F00" w:rsidP="00DA08AF">
                  <w:pPr>
                    <w:pStyle w:val="Konten"/>
                    <w:rPr>
                      <w:rFonts w:eastAsiaTheme="majorEastAsia" w:cstheme="majorBidi"/>
                      <w:szCs w:val="28"/>
                    </w:rPr>
                  </w:pPr>
                  <w:r>
                    <w:rPr>
                      <w:rFonts w:eastAsiaTheme="majorEastAsia" w:cstheme="majorBidi"/>
                      <w:szCs w:val="28"/>
                    </w:rPr>
                    <w:t>Tanggal Pembayaran(DATE)</w:t>
                  </w:r>
                </w:p>
              </w:tc>
            </w:tr>
            <w:tr w:rsidR="00746F8C" w14:paraId="2F37EA51" w14:textId="77777777" w:rsidTr="00DA08AF">
              <w:tc>
                <w:tcPr>
                  <w:tcW w:w="2755" w:type="dxa"/>
                </w:tcPr>
                <w:p w14:paraId="7AC01FB1" w14:textId="016A6759" w:rsidR="00746F8C" w:rsidRDefault="00746F8C" w:rsidP="00DA08AF">
                  <w:pPr>
                    <w:pStyle w:val="Konten"/>
                    <w:rPr>
                      <w:rFonts w:eastAsiaTheme="majorEastAsia" w:cstheme="majorBidi"/>
                      <w:szCs w:val="28"/>
                    </w:rPr>
                  </w:pPr>
                  <w:r>
                    <w:rPr>
                      <w:rFonts w:eastAsiaTheme="majorEastAsia" w:cstheme="majorBidi"/>
                      <w:szCs w:val="28"/>
                    </w:rPr>
                    <w:t>Berita1</w:t>
                  </w:r>
                </w:p>
              </w:tc>
              <w:tc>
                <w:tcPr>
                  <w:tcW w:w="6514" w:type="dxa"/>
                  <w:gridSpan w:val="2"/>
                </w:tcPr>
                <w:p w14:paraId="378CCA41" w14:textId="7A62A635" w:rsidR="00746F8C" w:rsidRDefault="00746F8C" w:rsidP="00DA08AF">
                  <w:pPr>
                    <w:pStyle w:val="Konten"/>
                    <w:rPr>
                      <w:rFonts w:eastAsiaTheme="majorEastAsia" w:cstheme="majorBidi"/>
                      <w:szCs w:val="28"/>
                    </w:rPr>
                  </w:pPr>
                  <w:r>
                    <w:rPr>
                      <w:rFonts w:eastAsiaTheme="majorEastAsia" w:cstheme="majorBidi"/>
                      <w:szCs w:val="28"/>
                    </w:rPr>
                    <w:t>Pembayaran SKS</w:t>
                  </w:r>
                  <w:r w:rsidR="00192F00">
                    <w:rPr>
                      <w:rFonts w:eastAsiaTheme="majorEastAsia" w:cstheme="majorBidi"/>
                      <w:szCs w:val="28"/>
                    </w:rPr>
                    <w:t>(TEXT)</w:t>
                  </w:r>
                </w:p>
              </w:tc>
            </w:tr>
            <w:tr w:rsidR="00746F8C" w14:paraId="2DA74AEC" w14:textId="77777777" w:rsidTr="00DA08AF">
              <w:tc>
                <w:tcPr>
                  <w:tcW w:w="2755" w:type="dxa"/>
                </w:tcPr>
                <w:p w14:paraId="3F23CA8B" w14:textId="529207DF" w:rsidR="00746F8C" w:rsidRDefault="00746F8C" w:rsidP="00DA08AF">
                  <w:pPr>
                    <w:pStyle w:val="Konten"/>
                    <w:rPr>
                      <w:rFonts w:eastAsiaTheme="majorEastAsia" w:cstheme="majorBidi"/>
                      <w:szCs w:val="28"/>
                    </w:rPr>
                  </w:pPr>
                  <w:r>
                    <w:rPr>
                      <w:rFonts w:eastAsiaTheme="majorEastAsia" w:cstheme="majorBidi"/>
                      <w:szCs w:val="28"/>
                    </w:rPr>
                    <w:t>Berita2</w:t>
                  </w:r>
                </w:p>
              </w:tc>
              <w:tc>
                <w:tcPr>
                  <w:tcW w:w="6514" w:type="dxa"/>
                  <w:gridSpan w:val="2"/>
                </w:tcPr>
                <w:p w14:paraId="5B1E1F65" w14:textId="3F6E1A79" w:rsidR="00746F8C" w:rsidRDefault="00746F8C" w:rsidP="00DA08AF">
                  <w:pPr>
                    <w:pStyle w:val="Konten"/>
                    <w:rPr>
                      <w:rFonts w:eastAsiaTheme="majorEastAsia" w:cstheme="majorBidi"/>
                      <w:szCs w:val="28"/>
                    </w:rPr>
                  </w:pPr>
                  <w:r>
                    <w:rPr>
                      <w:rFonts w:eastAsiaTheme="majorEastAsia" w:cstheme="majorBidi"/>
                      <w:szCs w:val="28"/>
                    </w:rPr>
                    <w:t>Pembayaran SPP</w:t>
                  </w:r>
                  <w:r w:rsidR="00192F00">
                    <w:rPr>
                      <w:rFonts w:eastAsiaTheme="majorEastAsia" w:cstheme="majorBidi"/>
                      <w:szCs w:val="28"/>
                    </w:rPr>
                    <w:t>(TEXT)</w:t>
                  </w:r>
                </w:p>
              </w:tc>
            </w:tr>
            <w:tr w:rsidR="00746F8C" w14:paraId="748AD78F" w14:textId="77777777" w:rsidTr="00DA08AF">
              <w:tc>
                <w:tcPr>
                  <w:tcW w:w="2755" w:type="dxa"/>
                </w:tcPr>
                <w:p w14:paraId="0EC74A8E" w14:textId="605B6E07" w:rsidR="00746F8C" w:rsidRDefault="00192F00" w:rsidP="00DA08AF">
                  <w:pPr>
                    <w:pStyle w:val="Konten"/>
                    <w:rPr>
                      <w:rFonts w:eastAsiaTheme="majorEastAsia" w:cstheme="majorBidi"/>
                      <w:szCs w:val="28"/>
                    </w:rPr>
                  </w:pPr>
                  <w:r>
                    <w:rPr>
                      <w:rFonts w:eastAsiaTheme="majorEastAsia" w:cstheme="majorBidi"/>
                      <w:szCs w:val="28"/>
                    </w:rPr>
                    <w:t>Notes</w:t>
                  </w:r>
                </w:p>
              </w:tc>
              <w:tc>
                <w:tcPr>
                  <w:tcW w:w="6514" w:type="dxa"/>
                  <w:gridSpan w:val="2"/>
                </w:tcPr>
                <w:p w14:paraId="0E83E23C" w14:textId="20B35E69" w:rsidR="00746F8C" w:rsidRDefault="00192F00" w:rsidP="00DA08AF">
                  <w:pPr>
                    <w:pStyle w:val="Konten"/>
                    <w:rPr>
                      <w:rFonts w:eastAsiaTheme="majorEastAsia" w:cstheme="majorBidi"/>
                      <w:szCs w:val="28"/>
                    </w:rPr>
                  </w:pPr>
                  <w:r>
                    <w:rPr>
                      <w:rFonts w:eastAsiaTheme="majorEastAsia" w:cstheme="majorBidi"/>
                      <w:szCs w:val="28"/>
                    </w:rPr>
                    <w:t>Yang menerima pembayaran</w:t>
                  </w:r>
                  <w:r>
                    <w:rPr>
                      <w:rFonts w:eastAsiaTheme="majorEastAsia" w:cstheme="majorBidi"/>
                      <w:szCs w:val="28"/>
                    </w:rPr>
                    <w:t>(TEXT)</w:t>
                  </w:r>
                </w:p>
              </w:tc>
            </w:tr>
          </w:tbl>
          <w:p w14:paraId="361044EF" w14:textId="77777777" w:rsidR="007D53D5" w:rsidRPr="00DA08AF" w:rsidRDefault="007D53D5" w:rsidP="008E4B95">
            <w:pPr>
              <w:pStyle w:val="Konten"/>
              <w:spacing w:line="240" w:lineRule="auto"/>
              <w:rPr>
                <w:iCs/>
                <w:color w:val="FF0000"/>
                <w:szCs w:val="28"/>
              </w:rPr>
            </w:pPr>
          </w:p>
          <w:p w14:paraId="281A522D" w14:textId="485DAC84" w:rsidR="007D53D5" w:rsidRPr="00DA08AF" w:rsidRDefault="007D53D5" w:rsidP="00AE3F5A">
            <w:pPr>
              <w:pStyle w:val="Konten"/>
              <w:numPr>
                <w:ilvl w:val="0"/>
                <w:numId w:val="3"/>
              </w:numPr>
              <w:spacing w:line="240" w:lineRule="auto"/>
              <w:rPr>
                <w:iCs/>
                <w:color w:val="FF0000"/>
                <w:szCs w:val="28"/>
              </w:rPr>
            </w:pPr>
            <w:r w:rsidRPr="00DA08AF">
              <w:rPr>
                <w:rFonts w:eastAsiaTheme="majorEastAsia" w:cstheme="majorBidi"/>
                <w:szCs w:val="28"/>
              </w:rPr>
              <w:t>In</w:t>
            </w:r>
            <w:r>
              <w:rPr>
                <w:rFonts w:eastAsiaTheme="majorEastAsia" w:cstheme="majorBidi"/>
                <w:szCs w:val="28"/>
              </w:rPr>
              <w:t>put data pembayaran</w:t>
            </w:r>
            <w:r w:rsidR="00AE3F5A">
              <w:rPr>
                <w:rFonts w:eastAsiaTheme="majorEastAsia" w:cstheme="majorBidi"/>
                <w:szCs w:val="28"/>
              </w:rPr>
              <w:t xml:space="preserve"> Bendahara</w:t>
            </w:r>
          </w:p>
          <w:tbl>
            <w:tblPr>
              <w:tblStyle w:val="TableGrid"/>
              <w:tblW w:w="0" w:type="auto"/>
              <w:tblInd w:w="720" w:type="dxa"/>
              <w:tblLook w:val="04A0" w:firstRow="1" w:lastRow="0" w:firstColumn="1" w:lastColumn="0" w:noHBand="0" w:noVBand="1"/>
            </w:tblPr>
            <w:tblGrid>
              <w:gridCol w:w="2736"/>
              <w:gridCol w:w="291"/>
              <w:gridCol w:w="6242"/>
            </w:tblGrid>
            <w:tr w:rsidR="007D53D5" w14:paraId="68065E8E" w14:textId="77777777" w:rsidTr="00854FDA">
              <w:tc>
                <w:tcPr>
                  <w:tcW w:w="2755" w:type="dxa"/>
                </w:tcPr>
                <w:p w14:paraId="14CF5946" w14:textId="77777777" w:rsidR="007D53D5" w:rsidRDefault="007D53D5" w:rsidP="007D53D5">
                  <w:pPr>
                    <w:pStyle w:val="Konten"/>
                    <w:rPr>
                      <w:iCs/>
                      <w:color w:val="FF0000"/>
                      <w:szCs w:val="28"/>
                    </w:rPr>
                  </w:pPr>
                  <w:r w:rsidRPr="00DA08AF">
                    <w:rPr>
                      <w:rFonts w:eastAsiaTheme="majorEastAsia" w:cstheme="majorBidi"/>
                      <w:szCs w:val="28"/>
                    </w:rPr>
                    <w:t>URL</w:t>
                  </w:r>
                </w:p>
              </w:tc>
              <w:tc>
                <w:tcPr>
                  <w:tcW w:w="263" w:type="dxa"/>
                </w:tcPr>
                <w:p w14:paraId="71A08C7F" w14:textId="77777777" w:rsidR="007D53D5" w:rsidRPr="00DA08AF" w:rsidRDefault="007D53D5" w:rsidP="007D53D5">
                  <w:pPr>
                    <w:pStyle w:val="Konten"/>
                    <w:rPr>
                      <w:rFonts w:eastAsiaTheme="majorEastAsia" w:cstheme="majorBidi"/>
                      <w:szCs w:val="28"/>
                    </w:rPr>
                  </w:pPr>
                  <w:r w:rsidRPr="00DA08AF">
                    <w:rPr>
                      <w:rFonts w:eastAsiaTheme="majorEastAsia" w:cstheme="majorBidi"/>
                      <w:szCs w:val="28"/>
                    </w:rPr>
                    <w:t>:</w:t>
                  </w:r>
                </w:p>
              </w:tc>
              <w:tc>
                <w:tcPr>
                  <w:tcW w:w="6251" w:type="dxa"/>
                </w:tcPr>
                <w:p w14:paraId="373ADB93" w14:textId="64A92405" w:rsidR="007D53D5" w:rsidRDefault="00D0773E" w:rsidP="007D53D5">
                  <w:pPr>
                    <w:pStyle w:val="Konten"/>
                    <w:rPr>
                      <w:iCs/>
                      <w:color w:val="FF0000"/>
                      <w:szCs w:val="28"/>
                    </w:rPr>
                  </w:pPr>
                  <w:hyperlink r:id="rId12" w:history="1">
                    <w:r w:rsidRPr="00AE2A6E">
                      <w:rPr>
                        <w:rStyle w:val="Hyperlink"/>
                        <w:iCs/>
                        <w:szCs w:val="28"/>
                      </w:rPr>
                      <w:t>https://localhost:3000/</w:t>
                    </w:r>
                    <w:r w:rsidRPr="00AE2A6E">
                      <w:rPr>
                        <w:rStyle w:val="Hyperlink"/>
                        <w:iCs/>
                        <w:szCs w:val="28"/>
                      </w:rPr>
                      <w:t>b</w:t>
                    </w:r>
                    <w:r w:rsidRPr="00AE2A6E">
                      <w:rPr>
                        <w:rStyle w:val="Hyperlink"/>
                        <w:iCs/>
                      </w:rPr>
                      <w:t>endahara</w:t>
                    </w:r>
                    <w:r w:rsidRPr="00AE2A6E">
                      <w:rPr>
                        <w:rStyle w:val="Hyperlink"/>
                        <w:iCs/>
                        <w:szCs w:val="28"/>
                      </w:rPr>
                      <w:t>/posts/store</w:t>
                    </w:r>
                  </w:hyperlink>
                </w:p>
              </w:tc>
            </w:tr>
            <w:tr w:rsidR="007D53D5" w14:paraId="7F38583A" w14:textId="77777777" w:rsidTr="00854FDA">
              <w:tc>
                <w:tcPr>
                  <w:tcW w:w="2755" w:type="dxa"/>
                </w:tcPr>
                <w:p w14:paraId="57666AB7" w14:textId="77777777" w:rsidR="007D53D5" w:rsidRPr="00DA08AF" w:rsidRDefault="007D53D5" w:rsidP="007D53D5">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263" w:type="dxa"/>
                </w:tcPr>
                <w:p w14:paraId="0F18D55C" w14:textId="77777777" w:rsidR="007D53D5" w:rsidRPr="00DA08AF" w:rsidRDefault="007D53D5" w:rsidP="007D53D5">
                  <w:pPr>
                    <w:pStyle w:val="Konten"/>
                    <w:rPr>
                      <w:rFonts w:eastAsiaTheme="majorEastAsia" w:cstheme="majorBidi"/>
                      <w:szCs w:val="28"/>
                    </w:rPr>
                  </w:pPr>
                  <w:r w:rsidRPr="00DA08AF">
                    <w:rPr>
                      <w:rFonts w:eastAsiaTheme="majorEastAsia" w:cstheme="majorBidi"/>
                      <w:szCs w:val="28"/>
                    </w:rPr>
                    <w:t>:</w:t>
                  </w:r>
                </w:p>
              </w:tc>
              <w:tc>
                <w:tcPr>
                  <w:tcW w:w="6251" w:type="dxa"/>
                </w:tcPr>
                <w:p w14:paraId="46BDECF5" w14:textId="77777777" w:rsidR="007D53D5" w:rsidRDefault="007D53D5" w:rsidP="007D53D5">
                  <w:pPr>
                    <w:pStyle w:val="Konten"/>
                    <w:rPr>
                      <w:iCs/>
                      <w:color w:val="FF0000"/>
                      <w:szCs w:val="28"/>
                    </w:rPr>
                  </w:pPr>
                  <w:r w:rsidRPr="00DA08AF">
                    <w:rPr>
                      <w:rFonts w:eastAsiaTheme="majorEastAsia" w:cstheme="majorBidi"/>
                      <w:szCs w:val="28"/>
                    </w:rPr>
                    <w:t>POST</w:t>
                  </w:r>
                </w:p>
              </w:tc>
            </w:tr>
            <w:tr w:rsidR="007D53D5" w14:paraId="50BB39FF" w14:textId="77777777" w:rsidTr="00854FDA">
              <w:tc>
                <w:tcPr>
                  <w:tcW w:w="9269" w:type="dxa"/>
                  <w:gridSpan w:val="3"/>
                </w:tcPr>
                <w:p w14:paraId="2F9DB87C" w14:textId="77777777" w:rsidR="007D53D5" w:rsidRDefault="007D53D5" w:rsidP="007D53D5">
                  <w:pPr>
                    <w:pStyle w:val="Konten"/>
                    <w:rPr>
                      <w:iCs/>
                      <w:color w:val="FF0000"/>
                      <w:szCs w:val="28"/>
                    </w:rPr>
                  </w:pPr>
                  <w:r w:rsidRPr="00DA08AF">
                    <w:rPr>
                      <w:rFonts w:eastAsiaTheme="majorEastAsia" w:cstheme="majorBidi"/>
                      <w:szCs w:val="28"/>
                    </w:rPr>
                    <w:t>Deskripsi</w:t>
                  </w:r>
                </w:p>
              </w:tc>
            </w:tr>
            <w:tr w:rsidR="007D53D5" w14:paraId="130A1329" w14:textId="77777777" w:rsidTr="00854FDA">
              <w:tc>
                <w:tcPr>
                  <w:tcW w:w="2755" w:type="dxa"/>
                </w:tcPr>
                <w:p w14:paraId="39ACDA62" w14:textId="77777777" w:rsidR="007D53D5" w:rsidRPr="00DA08AF" w:rsidRDefault="007D53D5" w:rsidP="007D53D5">
                  <w:pPr>
                    <w:pStyle w:val="Konten"/>
                    <w:rPr>
                      <w:rFonts w:eastAsiaTheme="majorEastAsia" w:cstheme="majorBidi"/>
                      <w:szCs w:val="28"/>
                    </w:rPr>
                  </w:pPr>
                  <w:r>
                    <w:rPr>
                      <w:rFonts w:eastAsiaTheme="majorEastAsia" w:cstheme="majorBidi"/>
                      <w:szCs w:val="28"/>
                    </w:rPr>
                    <w:t>NIS</w:t>
                  </w:r>
                </w:p>
              </w:tc>
              <w:tc>
                <w:tcPr>
                  <w:tcW w:w="6514" w:type="dxa"/>
                  <w:gridSpan w:val="2"/>
                </w:tcPr>
                <w:p w14:paraId="3742A6E9" w14:textId="615B7354" w:rsidR="007D53D5" w:rsidRPr="00DA08AF" w:rsidRDefault="009833B0" w:rsidP="007D53D5">
                  <w:pPr>
                    <w:pStyle w:val="Konten"/>
                    <w:rPr>
                      <w:rFonts w:eastAsiaTheme="majorEastAsia" w:cstheme="majorBidi"/>
                      <w:szCs w:val="28"/>
                    </w:rPr>
                  </w:pPr>
                  <w:r>
                    <w:rPr>
                      <w:rFonts w:eastAsiaTheme="majorEastAsia" w:cstheme="majorBidi"/>
                      <w:szCs w:val="28"/>
                    </w:rPr>
                    <w:t>N</w:t>
                  </w:r>
                  <w:r w:rsidR="007D53D5">
                    <w:rPr>
                      <w:rFonts w:eastAsiaTheme="majorEastAsia" w:cstheme="majorBidi"/>
                      <w:szCs w:val="28"/>
                    </w:rPr>
                    <w:t>omor Induk Siswa Auto Increment (INT)</w:t>
                  </w:r>
                </w:p>
              </w:tc>
            </w:tr>
            <w:tr w:rsidR="007D53D5" w14:paraId="3DB349D9" w14:textId="77777777" w:rsidTr="00854FDA">
              <w:tc>
                <w:tcPr>
                  <w:tcW w:w="2755" w:type="dxa"/>
                </w:tcPr>
                <w:p w14:paraId="048DCF8F" w14:textId="77777777" w:rsidR="007D53D5" w:rsidRPr="00DA08AF" w:rsidRDefault="007D53D5" w:rsidP="007D53D5">
                  <w:pPr>
                    <w:pStyle w:val="Konten"/>
                    <w:rPr>
                      <w:rFonts w:eastAsiaTheme="majorEastAsia" w:cstheme="majorBidi"/>
                      <w:szCs w:val="28"/>
                    </w:rPr>
                  </w:pPr>
                  <w:r>
                    <w:rPr>
                      <w:rFonts w:eastAsiaTheme="majorEastAsia" w:cstheme="majorBidi"/>
                      <w:szCs w:val="28"/>
                    </w:rPr>
                    <w:lastRenderedPageBreak/>
                    <w:t>Nama</w:t>
                  </w:r>
                </w:p>
              </w:tc>
              <w:tc>
                <w:tcPr>
                  <w:tcW w:w="6514" w:type="dxa"/>
                  <w:gridSpan w:val="2"/>
                </w:tcPr>
                <w:p w14:paraId="4F605540" w14:textId="77777777" w:rsidR="007D53D5" w:rsidRPr="00DA08AF" w:rsidRDefault="007D53D5" w:rsidP="007D53D5">
                  <w:pPr>
                    <w:pStyle w:val="Konten"/>
                    <w:rPr>
                      <w:rFonts w:eastAsiaTheme="majorEastAsia" w:cstheme="majorBidi"/>
                      <w:szCs w:val="28"/>
                    </w:rPr>
                  </w:pPr>
                  <w:r>
                    <w:rPr>
                      <w:rFonts w:eastAsiaTheme="majorEastAsia" w:cstheme="majorBidi"/>
                      <w:szCs w:val="28"/>
                    </w:rPr>
                    <w:t>Nama Siswa(VARCHAR)</w:t>
                  </w:r>
                </w:p>
              </w:tc>
            </w:tr>
            <w:tr w:rsidR="007D53D5" w14:paraId="74FA57BE" w14:textId="77777777" w:rsidTr="00854FDA">
              <w:tc>
                <w:tcPr>
                  <w:tcW w:w="2755" w:type="dxa"/>
                </w:tcPr>
                <w:p w14:paraId="2224DC41" w14:textId="77777777" w:rsidR="007D53D5" w:rsidRDefault="007D53D5" w:rsidP="007D53D5">
                  <w:pPr>
                    <w:pStyle w:val="Konten"/>
                    <w:rPr>
                      <w:rFonts w:eastAsiaTheme="majorEastAsia" w:cstheme="majorBidi"/>
                      <w:szCs w:val="28"/>
                    </w:rPr>
                  </w:pPr>
                  <w:r>
                    <w:rPr>
                      <w:rFonts w:eastAsiaTheme="majorEastAsia" w:cstheme="majorBidi"/>
                      <w:szCs w:val="28"/>
                    </w:rPr>
                    <w:t>Tagihan</w:t>
                  </w:r>
                </w:p>
              </w:tc>
              <w:tc>
                <w:tcPr>
                  <w:tcW w:w="6514" w:type="dxa"/>
                  <w:gridSpan w:val="2"/>
                </w:tcPr>
                <w:p w14:paraId="7B227BF5" w14:textId="77777777" w:rsidR="007D53D5" w:rsidRDefault="007D53D5" w:rsidP="007D53D5">
                  <w:pPr>
                    <w:pStyle w:val="Konten"/>
                    <w:rPr>
                      <w:rFonts w:eastAsiaTheme="majorEastAsia" w:cstheme="majorBidi"/>
                      <w:szCs w:val="28"/>
                    </w:rPr>
                  </w:pPr>
                  <w:r>
                    <w:rPr>
                      <w:rFonts w:eastAsiaTheme="majorEastAsia" w:cstheme="majorBidi"/>
                      <w:szCs w:val="28"/>
                    </w:rPr>
                    <w:t>Tagihan yang harus dibayarkan(INT)</w:t>
                  </w:r>
                </w:p>
              </w:tc>
            </w:tr>
            <w:tr w:rsidR="007D53D5" w14:paraId="58A0DF27" w14:textId="77777777" w:rsidTr="00854FDA">
              <w:tc>
                <w:tcPr>
                  <w:tcW w:w="2755" w:type="dxa"/>
                </w:tcPr>
                <w:p w14:paraId="43050A09" w14:textId="77777777" w:rsidR="007D53D5" w:rsidRDefault="007D53D5" w:rsidP="007D53D5">
                  <w:pPr>
                    <w:pStyle w:val="Konten"/>
                    <w:rPr>
                      <w:rFonts w:eastAsiaTheme="majorEastAsia" w:cstheme="majorBidi"/>
                      <w:szCs w:val="28"/>
                    </w:rPr>
                  </w:pPr>
                  <w:r>
                    <w:rPr>
                      <w:rFonts w:eastAsiaTheme="majorEastAsia" w:cstheme="majorBidi"/>
                      <w:szCs w:val="28"/>
                    </w:rPr>
                    <w:t>Tanggal</w:t>
                  </w:r>
                </w:p>
              </w:tc>
              <w:tc>
                <w:tcPr>
                  <w:tcW w:w="6514" w:type="dxa"/>
                  <w:gridSpan w:val="2"/>
                </w:tcPr>
                <w:p w14:paraId="335ED868" w14:textId="77777777" w:rsidR="007D53D5" w:rsidRDefault="007D53D5" w:rsidP="007D53D5">
                  <w:pPr>
                    <w:pStyle w:val="Konten"/>
                    <w:rPr>
                      <w:rFonts w:eastAsiaTheme="majorEastAsia" w:cstheme="majorBidi"/>
                      <w:szCs w:val="28"/>
                    </w:rPr>
                  </w:pPr>
                  <w:r>
                    <w:rPr>
                      <w:rFonts w:eastAsiaTheme="majorEastAsia" w:cstheme="majorBidi"/>
                      <w:szCs w:val="28"/>
                    </w:rPr>
                    <w:t>Tanggal Pembayaran(DATE)</w:t>
                  </w:r>
                </w:p>
              </w:tc>
            </w:tr>
            <w:tr w:rsidR="007D53D5" w14:paraId="2DA392CB" w14:textId="77777777" w:rsidTr="00854FDA">
              <w:tc>
                <w:tcPr>
                  <w:tcW w:w="2755" w:type="dxa"/>
                </w:tcPr>
                <w:p w14:paraId="2E9DBF0C" w14:textId="77777777" w:rsidR="007D53D5" w:rsidRDefault="007D53D5" w:rsidP="007D53D5">
                  <w:pPr>
                    <w:pStyle w:val="Konten"/>
                    <w:rPr>
                      <w:rFonts w:eastAsiaTheme="majorEastAsia" w:cstheme="majorBidi"/>
                      <w:szCs w:val="28"/>
                    </w:rPr>
                  </w:pPr>
                  <w:r>
                    <w:rPr>
                      <w:rFonts w:eastAsiaTheme="majorEastAsia" w:cstheme="majorBidi"/>
                      <w:szCs w:val="28"/>
                    </w:rPr>
                    <w:t>Berita1</w:t>
                  </w:r>
                </w:p>
              </w:tc>
              <w:tc>
                <w:tcPr>
                  <w:tcW w:w="6514" w:type="dxa"/>
                  <w:gridSpan w:val="2"/>
                </w:tcPr>
                <w:p w14:paraId="74B70E11" w14:textId="77777777" w:rsidR="007D53D5" w:rsidRDefault="007D53D5" w:rsidP="007D53D5">
                  <w:pPr>
                    <w:pStyle w:val="Konten"/>
                    <w:rPr>
                      <w:rFonts w:eastAsiaTheme="majorEastAsia" w:cstheme="majorBidi"/>
                      <w:szCs w:val="28"/>
                    </w:rPr>
                  </w:pPr>
                  <w:r>
                    <w:rPr>
                      <w:rFonts w:eastAsiaTheme="majorEastAsia" w:cstheme="majorBidi"/>
                      <w:szCs w:val="28"/>
                    </w:rPr>
                    <w:t>Pembayaran SKS(TEXT)</w:t>
                  </w:r>
                </w:p>
              </w:tc>
            </w:tr>
            <w:tr w:rsidR="007D53D5" w14:paraId="33736F5C" w14:textId="77777777" w:rsidTr="00854FDA">
              <w:tc>
                <w:tcPr>
                  <w:tcW w:w="2755" w:type="dxa"/>
                </w:tcPr>
                <w:p w14:paraId="77434FE2" w14:textId="77777777" w:rsidR="007D53D5" w:rsidRDefault="007D53D5" w:rsidP="007D53D5">
                  <w:pPr>
                    <w:pStyle w:val="Konten"/>
                    <w:rPr>
                      <w:rFonts w:eastAsiaTheme="majorEastAsia" w:cstheme="majorBidi"/>
                      <w:szCs w:val="28"/>
                    </w:rPr>
                  </w:pPr>
                  <w:r>
                    <w:rPr>
                      <w:rFonts w:eastAsiaTheme="majorEastAsia" w:cstheme="majorBidi"/>
                      <w:szCs w:val="28"/>
                    </w:rPr>
                    <w:t>Berita2</w:t>
                  </w:r>
                </w:p>
              </w:tc>
              <w:tc>
                <w:tcPr>
                  <w:tcW w:w="6514" w:type="dxa"/>
                  <w:gridSpan w:val="2"/>
                </w:tcPr>
                <w:p w14:paraId="6C5C7EA5" w14:textId="77777777" w:rsidR="007D53D5" w:rsidRDefault="007D53D5" w:rsidP="007D53D5">
                  <w:pPr>
                    <w:pStyle w:val="Konten"/>
                    <w:rPr>
                      <w:rFonts w:eastAsiaTheme="majorEastAsia" w:cstheme="majorBidi"/>
                      <w:szCs w:val="28"/>
                    </w:rPr>
                  </w:pPr>
                  <w:r>
                    <w:rPr>
                      <w:rFonts w:eastAsiaTheme="majorEastAsia" w:cstheme="majorBidi"/>
                      <w:szCs w:val="28"/>
                    </w:rPr>
                    <w:t>Pembayaran SPP(TEXT)</w:t>
                  </w:r>
                </w:p>
              </w:tc>
            </w:tr>
            <w:tr w:rsidR="007D53D5" w14:paraId="798AE0F1" w14:textId="77777777" w:rsidTr="00854FDA">
              <w:tc>
                <w:tcPr>
                  <w:tcW w:w="2755" w:type="dxa"/>
                </w:tcPr>
                <w:p w14:paraId="6E83FA28" w14:textId="77777777" w:rsidR="007D53D5" w:rsidRDefault="007D53D5" w:rsidP="007D53D5">
                  <w:pPr>
                    <w:pStyle w:val="Konten"/>
                    <w:rPr>
                      <w:rFonts w:eastAsiaTheme="majorEastAsia" w:cstheme="majorBidi"/>
                      <w:szCs w:val="28"/>
                    </w:rPr>
                  </w:pPr>
                  <w:r>
                    <w:rPr>
                      <w:rFonts w:eastAsiaTheme="majorEastAsia" w:cstheme="majorBidi"/>
                      <w:szCs w:val="28"/>
                    </w:rPr>
                    <w:t>Notes</w:t>
                  </w:r>
                </w:p>
              </w:tc>
              <w:tc>
                <w:tcPr>
                  <w:tcW w:w="6514" w:type="dxa"/>
                  <w:gridSpan w:val="2"/>
                </w:tcPr>
                <w:p w14:paraId="5820B349" w14:textId="77777777" w:rsidR="007D53D5" w:rsidRDefault="007D53D5" w:rsidP="007D53D5">
                  <w:pPr>
                    <w:pStyle w:val="Konten"/>
                    <w:rPr>
                      <w:rFonts w:eastAsiaTheme="majorEastAsia" w:cstheme="majorBidi"/>
                      <w:szCs w:val="28"/>
                    </w:rPr>
                  </w:pPr>
                  <w:r>
                    <w:rPr>
                      <w:rFonts w:eastAsiaTheme="majorEastAsia" w:cstheme="majorBidi"/>
                      <w:szCs w:val="28"/>
                    </w:rPr>
                    <w:t>Yang menerima pembayaran(TEXT)</w:t>
                  </w:r>
                </w:p>
              </w:tc>
            </w:tr>
          </w:tbl>
          <w:p w14:paraId="57ED765E" w14:textId="24C1479C" w:rsidR="00DA08AF" w:rsidRDefault="00DA08AF" w:rsidP="009833B0">
            <w:pPr>
              <w:pStyle w:val="Konten"/>
              <w:spacing w:line="240" w:lineRule="auto"/>
              <w:rPr>
                <w:color w:val="FF0000"/>
              </w:rPr>
            </w:pPr>
          </w:p>
          <w:p w14:paraId="6B81D95D" w14:textId="1B1AE86F" w:rsidR="009833B0" w:rsidRPr="00DA08AF" w:rsidRDefault="00D0773E" w:rsidP="00A75159">
            <w:pPr>
              <w:pStyle w:val="Konten"/>
              <w:numPr>
                <w:ilvl w:val="0"/>
                <w:numId w:val="3"/>
              </w:numPr>
              <w:spacing w:line="240" w:lineRule="auto"/>
              <w:rPr>
                <w:iCs/>
                <w:color w:val="FF0000"/>
                <w:szCs w:val="28"/>
              </w:rPr>
            </w:pPr>
            <w:r>
              <w:rPr>
                <w:rFonts w:eastAsiaTheme="majorEastAsia" w:cstheme="majorBidi"/>
                <w:szCs w:val="28"/>
              </w:rPr>
              <w:t>Melihat</w:t>
            </w:r>
            <w:r w:rsidR="009833B0">
              <w:rPr>
                <w:rFonts w:eastAsiaTheme="majorEastAsia" w:cstheme="majorBidi"/>
                <w:szCs w:val="28"/>
              </w:rPr>
              <w:t xml:space="preserve"> data pembayaran</w:t>
            </w:r>
            <w:r w:rsidR="0093364E">
              <w:rPr>
                <w:rFonts w:eastAsiaTheme="majorEastAsia" w:cstheme="majorBidi"/>
                <w:szCs w:val="28"/>
              </w:rPr>
              <w:t xml:space="preserve"> Bendahara</w:t>
            </w:r>
          </w:p>
          <w:tbl>
            <w:tblPr>
              <w:tblStyle w:val="TableGrid"/>
              <w:tblW w:w="0" w:type="auto"/>
              <w:tblInd w:w="720" w:type="dxa"/>
              <w:tblLook w:val="04A0" w:firstRow="1" w:lastRow="0" w:firstColumn="1" w:lastColumn="0" w:noHBand="0" w:noVBand="1"/>
            </w:tblPr>
            <w:tblGrid>
              <w:gridCol w:w="2734"/>
              <w:gridCol w:w="291"/>
              <w:gridCol w:w="6244"/>
            </w:tblGrid>
            <w:tr w:rsidR="00D0773E" w14:paraId="6E1DEFDB" w14:textId="77777777" w:rsidTr="00D0773E">
              <w:tc>
                <w:tcPr>
                  <w:tcW w:w="2734" w:type="dxa"/>
                </w:tcPr>
                <w:p w14:paraId="6F7CC642" w14:textId="77777777" w:rsidR="00D0773E" w:rsidRDefault="00D0773E" w:rsidP="00D0773E">
                  <w:pPr>
                    <w:pStyle w:val="Konten"/>
                    <w:rPr>
                      <w:iCs/>
                      <w:color w:val="FF0000"/>
                      <w:szCs w:val="28"/>
                    </w:rPr>
                  </w:pPr>
                  <w:r w:rsidRPr="00DA08AF">
                    <w:rPr>
                      <w:rFonts w:eastAsiaTheme="majorEastAsia" w:cstheme="majorBidi"/>
                      <w:szCs w:val="28"/>
                    </w:rPr>
                    <w:t>URL</w:t>
                  </w:r>
                </w:p>
              </w:tc>
              <w:tc>
                <w:tcPr>
                  <w:tcW w:w="291" w:type="dxa"/>
                </w:tcPr>
                <w:p w14:paraId="20CECD63" w14:textId="77777777" w:rsidR="00D0773E" w:rsidRPr="00DA08AF" w:rsidRDefault="00D0773E" w:rsidP="00D0773E">
                  <w:pPr>
                    <w:pStyle w:val="Konten"/>
                    <w:rPr>
                      <w:rFonts w:eastAsiaTheme="majorEastAsia" w:cstheme="majorBidi"/>
                      <w:szCs w:val="28"/>
                    </w:rPr>
                  </w:pPr>
                  <w:r w:rsidRPr="00DA08AF">
                    <w:rPr>
                      <w:rFonts w:eastAsiaTheme="majorEastAsia" w:cstheme="majorBidi"/>
                      <w:szCs w:val="28"/>
                    </w:rPr>
                    <w:t>:</w:t>
                  </w:r>
                </w:p>
              </w:tc>
              <w:tc>
                <w:tcPr>
                  <w:tcW w:w="6244" w:type="dxa"/>
                </w:tcPr>
                <w:p w14:paraId="38AA08BC" w14:textId="6BBA4844" w:rsidR="00D0773E" w:rsidRDefault="00540E91" w:rsidP="00D0773E">
                  <w:pPr>
                    <w:pStyle w:val="Konten"/>
                    <w:rPr>
                      <w:iCs/>
                      <w:color w:val="FF0000"/>
                      <w:szCs w:val="28"/>
                    </w:rPr>
                  </w:pPr>
                  <w:hyperlink r:id="rId13" w:history="1">
                    <w:r w:rsidRPr="00AE2A6E">
                      <w:rPr>
                        <w:rStyle w:val="Hyperlink"/>
                        <w:iCs/>
                        <w:szCs w:val="28"/>
                      </w:rPr>
                      <w:t>https://localhost:3000/b</w:t>
                    </w:r>
                    <w:r w:rsidRPr="00AE2A6E">
                      <w:rPr>
                        <w:rStyle w:val="Hyperlink"/>
                        <w:iCs/>
                      </w:rPr>
                      <w:t>endahara</w:t>
                    </w:r>
                    <w:r w:rsidRPr="00AE2A6E">
                      <w:rPr>
                        <w:rStyle w:val="Hyperlink"/>
                        <w:iCs/>
                        <w:szCs w:val="28"/>
                      </w:rPr>
                      <w:t>/posts/</w:t>
                    </w:r>
                    <w:r w:rsidRPr="00AE2A6E">
                      <w:rPr>
                        <w:rStyle w:val="Hyperlink"/>
                        <w:iCs/>
                        <w:szCs w:val="28"/>
                      </w:rPr>
                      <w:t>1</w:t>
                    </w:r>
                  </w:hyperlink>
                </w:p>
              </w:tc>
            </w:tr>
            <w:tr w:rsidR="00D0773E" w14:paraId="362D91A7" w14:textId="77777777" w:rsidTr="00D0773E">
              <w:tc>
                <w:tcPr>
                  <w:tcW w:w="2734" w:type="dxa"/>
                </w:tcPr>
                <w:p w14:paraId="0D87A36A" w14:textId="77777777" w:rsidR="00D0773E" w:rsidRPr="00DA08AF" w:rsidRDefault="00D0773E" w:rsidP="00D0773E">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291" w:type="dxa"/>
                </w:tcPr>
                <w:p w14:paraId="2794E0EB" w14:textId="77777777" w:rsidR="00D0773E" w:rsidRPr="00DA08AF" w:rsidRDefault="00D0773E" w:rsidP="00D0773E">
                  <w:pPr>
                    <w:pStyle w:val="Konten"/>
                    <w:rPr>
                      <w:rFonts w:eastAsiaTheme="majorEastAsia" w:cstheme="majorBidi"/>
                      <w:szCs w:val="28"/>
                    </w:rPr>
                  </w:pPr>
                  <w:r w:rsidRPr="00DA08AF">
                    <w:rPr>
                      <w:rFonts w:eastAsiaTheme="majorEastAsia" w:cstheme="majorBidi"/>
                      <w:szCs w:val="28"/>
                    </w:rPr>
                    <w:t>:</w:t>
                  </w:r>
                </w:p>
              </w:tc>
              <w:tc>
                <w:tcPr>
                  <w:tcW w:w="6244" w:type="dxa"/>
                </w:tcPr>
                <w:p w14:paraId="15854ED2" w14:textId="33C1E990" w:rsidR="00D0773E" w:rsidRDefault="00D0773E" w:rsidP="00D0773E">
                  <w:pPr>
                    <w:pStyle w:val="Konten"/>
                    <w:rPr>
                      <w:iCs/>
                      <w:color w:val="FF0000"/>
                      <w:szCs w:val="28"/>
                    </w:rPr>
                  </w:pPr>
                  <w:r>
                    <w:rPr>
                      <w:rFonts w:eastAsiaTheme="majorEastAsia" w:cstheme="majorBidi"/>
                      <w:szCs w:val="28"/>
                    </w:rPr>
                    <w:t>GET</w:t>
                  </w:r>
                </w:p>
              </w:tc>
            </w:tr>
            <w:tr w:rsidR="00D0773E" w14:paraId="6FE8D495" w14:textId="77777777" w:rsidTr="00854FDA">
              <w:tc>
                <w:tcPr>
                  <w:tcW w:w="9269" w:type="dxa"/>
                  <w:gridSpan w:val="3"/>
                </w:tcPr>
                <w:p w14:paraId="0D397276" w14:textId="77777777" w:rsidR="00D0773E" w:rsidRDefault="00D0773E" w:rsidP="00D0773E">
                  <w:pPr>
                    <w:pStyle w:val="Konten"/>
                    <w:rPr>
                      <w:iCs/>
                      <w:color w:val="FF0000"/>
                      <w:szCs w:val="28"/>
                    </w:rPr>
                  </w:pPr>
                  <w:r w:rsidRPr="00DA08AF">
                    <w:rPr>
                      <w:rFonts w:eastAsiaTheme="majorEastAsia" w:cstheme="majorBidi"/>
                      <w:szCs w:val="28"/>
                    </w:rPr>
                    <w:t>Deskripsi</w:t>
                  </w:r>
                </w:p>
              </w:tc>
            </w:tr>
            <w:tr w:rsidR="00D0773E" w14:paraId="5CB06F9F" w14:textId="77777777" w:rsidTr="00D0773E">
              <w:tc>
                <w:tcPr>
                  <w:tcW w:w="2734" w:type="dxa"/>
                </w:tcPr>
                <w:p w14:paraId="52304F6A" w14:textId="77777777" w:rsidR="00D0773E" w:rsidRPr="00DA08AF" w:rsidRDefault="00D0773E" w:rsidP="00D0773E">
                  <w:pPr>
                    <w:pStyle w:val="Konten"/>
                    <w:rPr>
                      <w:rFonts w:eastAsiaTheme="majorEastAsia" w:cstheme="majorBidi"/>
                      <w:szCs w:val="28"/>
                    </w:rPr>
                  </w:pPr>
                  <w:r>
                    <w:rPr>
                      <w:rFonts w:eastAsiaTheme="majorEastAsia" w:cstheme="majorBidi"/>
                      <w:szCs w:val="28"/>
                    </w:rPr>
                    <w:t>NIS</w:t>
                  </w:r>
                </w:p>
              </w:tc>
              <w:tc>
                <w:tcPr>
                  <w:tcW w:w="6535" w:type="dxa"/>
                  <w:gridSpan w:val="2"/>
                </w:tcPr>
                <w:p w14:paraId="226375F1" w14:textId="0DE2EC55" w:rsidR="00D0773E" w:rsidRPr="00DA08AF" w:rsidRDefault="00540E91" w:rsidP="00D0773E">
                  <w:pPr>
                    <w:pStyle w:val="Konten"/>
                    <w:rPr>
                      <w:rFonts w:eastAsiaTheme="majorEastAsia" w:cstheme="majorBidi"/>
                      <w:szCs w:val="28"/>
                    </w:rPr>
                  </w:pPr>
                  <w:r>
                    <w:rPr>
                      <w:rFonts w:eastAsiaTheme="majorEastAsia" w:cstheme="majorBidi"/>
                      <w:szCs w:val="28"/>
                    </w:rPr>
                    <w:t>1</w:t>
                  </w:r>
                </w:p>
              </w:tc>
            </w:tr>
            <w:tr w:rsidR="00D0773E" w14:paraId="6C390DD4" w14:textId="77777777" w:rsidTr="00D0773E">
              <w:tc>
                <w:tcPr>
                  <w:tcW w:w="2734" w:type="dxa"/>
                </w:tcPr>
                <w:p w14:paraId="77B71521" w14:textId="77777777" w:rsidR="00D0773E" w:rsidRPr="00DA08AF" w:rsidRDefault="00D0773E" w:rsidP="00D0773E">
                  <w:pPr>
                    <w:pStyle w:val="Konten"/>
                    <w:rPr>
                      <w:rFonts w:eastAsiaTheme="majorEastAsia" w:cstheme="majorBidi"/>
                      <w:szCs w:val="28"/>
                    </w:rPr>
                  </w:pPr>
                  <w:r>
                    <w:rPr>
                      <w:rFonts w:eastAsiaTheme="majorEastAsia" w:cstheme="majorBidi"/>
                      <w:szCs w:val="28"/>
                    </w:rPr>
                    <w:t>Nama</w:t>
                  </w:r>
                </w:p>
              </w:tc>
              <w:tc>
                <w:tcPr>
                  <w:tcW w:w="6535" w:type="dxa"/>
                  <w:gridSpan w:val="2"/>
                </w:tcPr>
                <w:p w14:paraId="45B2822F" w14:textId="3F32B656" w:rsidR="00D0773E" w:rsidRPr="00DA08AF" w:rsidRDefault="00540E91" w:rsidP="00D0773E">
                  <w:pPr>
                    <w:pStyle w:val="Konten"/>
                    <w:rPr>
                      <w:rFonts w:eastAsiaTheme="majorEastAsia" w:cstheme="majorBidi"/>
                      <w:szCs w:val="28"/>
                    </w:rPr>
                  </w:pPr>
                  <w:r>
                    <w:rPr>
                      <w:rFonts w:eastAsiaTheme="majorEastAsia" w:cstheme="majorBidi"/>
                      <w:szCs w:val="28"/>
                    </w:rPr>
                    <w:t>Prasetyo Ari Wibowo</w:t>
                  </w:r>
                </w:p>
              </w:tc>
            </w:tr>
            <w:tr w:rsidR="00D0773E" w14:paraId="165DF7AF" w14:textId="77777777" w:rsidTr="00D0773E">
              <w:tc>
                <w:tcPr>
                  <w:tcW w:w="2734" w:type="dxa"/>
                </w:tcPr>
                <w:p w14:paraId="63D4662A" w14:textId="77777777" w:rsidR="00D0773E" w:rsidRDefault="00D0773E" w:rsidP="00D0773E">
                  <w:pPr>
                    <w:pStyle w:val="Konten"/>
                    <w:rPr>
                      <w:rFonts w:eastAsiaTheme="majorEastAsia" w:cstheme="majorBidi"/>
                      <w:szCs w:val="28"/>
                    </w:rPr>
                  </w:pPr>
                  <w:r>
                    <w:rPr>
                      <w:rFonts w:eastAsiaTheme="majorEastAsia" w:cstheme="majorBidi"/>
                      <w:szCs w:val="28"/>
                    </w:rPr>
                    <w:t>Tagihan</w:t>
                  </w:r>
                </w:p>
              </w:tc>
              <w:tc>
                <w:tcPr>
                  <w:tcW w:w="6535" w:type="dxa"/>
                  <w:gridSpan w:val="2"/>
                </w:tcPr>
                <w:p w14:paraId="666045AD" w14:textId="10639DDE" w:rsidR="00D0773E" w:rsidRDefault="00540E91" w:rsidP="00D0773E">
                  <w:pPr>
                    <w:pStyle w:val="Konten"/>
                    <w:rPr>
                      <w:rFonts w:eastAsiaTheme="majorEastAsia" w:cstheme="majorBidi"/>
                      <w:szCs w:val="28"/>
                    </w:rPr>
                  </w:pPr>
                  <w:r>
                    <w:rPr>
                      <w:rFonts w:eastAsiaTheme="majorEastAsia" w:cstheme="majorBidi"/>
                      <w:szCs w:val="28"/>
                    </w:rPr>
                    <w:t>1400000</w:t>
                  </w:r>
                </w:p>
              </w:tc>
            </w:tr>
            <w:tr w:rsidR="00D0773E" w14:paraId="1CDDB89F" w14:textId="77777777" w:rsidTr="00D0773E">
              <w:tc>
                <w:tcPr>
                  <w:tcW w:w="2734" w:type="dxa"/>
                </w:tcPr>
                <w:p w14:paraId="2DF3B563" w14:textId="77777777" w:rsidR="00D0773E" w:rsidRDefault="00D0773E" w:rsidP="00D0773E">
                  <w:pPr>
                    <w:pStyle w:val="Konten"/>
                    <w:rPr>
                      <w:rFonts w:eastAsiaTheme="majorEastAsia" w:cstheme="majorBidi"/>
                      <w:szCs w:val="28"/>
                    </w:rPr>
                  </w:pPr>
                  <w:r>
                    <w:rPr>
                      <w:rFonts w:eastAsiaTheme="majorEastAsia" w:cstheme="majorBidi"/>
                      <w:szCs w:val="28"/>
                    </w:rPr>
                    <w:t>Tanggal</w:t>
                  </w:r>
                </w:p>
              </w:tc>
              <w:tc>
                <w:tcPr>
                  <w:tcW w:w="6535" w:type="dxa"/>
                  <w:gridSpan w:val="2"/>
                </w:tcPr>
                <w:p w14:paraId="7982755F" w14:textId="444D7DB1" w:rsidR="00D0773E" w:rsidRDefault="00540E91" w:rsidP="00D0773E">
                  <w:pPr>
                    <w:pStyle w:val="Konten"/>
                    <w:rPr>
                      <w:rFonts w:eastAsiaTheme="majorEastAsia" w:cstheme="majorBidi"/>
                      <w:szCs w:val="28"/>
                    </w:rPr>
                  </w:pPr>
                  <w:r>
                    <w:rPr>
                      <w:rFonts w:eastAsiaTheme="majorEastAsia" w:cstheme="majorBidi"/>
                      <w:szCs w:val="28"/>
                    </w:rPr>
                    <w:t>28-06-2024</w:t>
                  </w:r>
                </w:p>
              </w:tc>
            </w:tr>
            <w:tr w:rsidR="00D0773E" w14:paraId="228F0448" w14:textId="77777777" w:rsidTr="00D0773E">
              <w:tc>
                <w:tcPr>
                  <w:tcW w:w="2734" w:type="dxa"/>
                </w:tcPr>
                <w:p w14:paraId="01007007" w14:textId="77777777" w:rsidR="00D0773E" w:rsidRDefault="00D0773E" w:rsidP="00D0773E">
                  <w:pPr>
                    <w:pStyle w:val="Konten"/>
                    <w:rPr>
                      <w:rFonts w:eastAsiaTheme="majorEastAsia" w:cstheme="majorBidi"/>
                      <w:szCs w:val="28"/>
                    </w:rPr>
                  </w:pPr>
                  <w:r>
                    <w:rPr>
                      <w:rFonts w:eastAsiaTheme="majorEastAsia" w:cstheme="majorBidi"/>
                      <w:szCs w:val="28"/>
                    </w:rPr>
                    <w:t>Berita1</w:t>
                  </w:r>
                </w:p>
              </w:tc>
              <w:tc>
                <w:tcPr>
                  <w:tcW w:w="6535" w:type="dxa"/>
                  <w:gridSpan w:val="2"/>
                </w:tcPr>
                <w:p w14:paraId="08D65BDE" w14:textId="54353930" w:rsidR="00D0773E" w:rsidRDefault="00D0773E" w:rsidP="00D0773E">
                  <w:pPr>
                    <w:pStyle w:val="Konten"/>
                    <w:rPr>
                      <w:rFonts w:eastAsiaTheme="majorEastAsia" w:cstheme="majorBidi"/>
                      <w:szCs w:val="28"/>
                    </w:rPr>
                  </w:pPr>
                  <w:r>
                    <w:rPr>
                      <w:rFonts w:eastAsiaTheme="majorEastAsia" w:cstheme="majorBidi"/>
                      <w:szCs w:val="28"/>
                    </w:rPr>
                    <w:t>Pembayaran SKS</w:t>
                  </w:r>
                </w:p>
              </w:tc>
            </w:tr>
            <w:tr w:rsidR="00D0773E" w14:paraId="41CDF5C6" w14:textId="77777777" w:rsidTr="00D0773E">
              <w:tc>
                <w:tcPr>
                  <w:tcW w:w="2734" w:type="dxa"/>
                </w:tcPr>
                <w:p w14:paraId="63A3F8B6" w14:textId="77777777" w:rsidR="00D0773E" w:rsidRDefault="00D0773E" w:rsidP="00D0773E">
                  <w:pPr>
                    <w:pStyle w:val="Konten"/>
                    <w:rPr>
                      <w:rFonts w:eastAsiaTheme="majorEastAsia" w:cstheme="majorBidi"/>
                      <w:szCs w:val="28"/>
                    </w:rPr>
                  </w:pPr>
                  <w:r>
                    <w:rPr>
                      <w:rFonts w:eastAsiaTheme="majorEastAsia" w:cstheme="majorBidi"/>
                      <w:szCs w:val="28"/>
                    </w:rPr>
                    <w:t>Berita2</w:t>
                  </w:r>
                </w:p>
              </w:tc>
              <w:tc>
                <w:tcPr>
                  <w:tcW w:w="6535" w:type="dxa"/>
                  <w:gridSpan w:val="2"/>
                </w:tcPr>
                <w:p w14:paraId="2489494E" w14:textId="5ED25CF1" w:rsidR="00D0773E" w:rsidRDefault="00D0773E" w:rsidP="00D0773E">
                  <w:pPr>
                    <w:pStyle w:val="Konten"/>
                    <w:rPr>
                      <w:rFonts w:eastAsiaTheme="majorEastAsia" w:cstheme="majorBidi"/>
                      <w:szCs w:val="28"/>
                    </w:rPr>
                  </w:pPr>
                  <w:r>
                    <w:rPr>
                      <w:rFonts w:eastAsiaTheme="majorEastAsia" w:cstheme="majorBidi"/>
                      <w:szCs w:val="28"/>
                    </w:rPr>
                    <w:t>Pembayaran SPP</w:t>
                  </w:r>
                </w:p>
              </w:tc>
            </w:tr>
            <w:tr w:rsidR="00D0773E" w14:paraId="5B177ABD" w14:textId="77777777" w:rsidTr="00D0773E">
              <w:tc>
                <w:tcPr>
                  <w:tcW w:w="2734" w:type="dxa"/>
                </w:tcPr>
                <w:p w14:paraId="155A8EDD" w14:textId="77777777" w:rsidR="00D0773E" w:rsidRDefault="00D0773E" w:rsidP="00D0773E">
                  <w:pPr>
                    <w:pStyle w:val="Konten"/>
                    <w:rPr>
                      <w:rFonts w:eastAsiaTheme="majorEastAsia" w:cstheme="majorBidi"/>
                      <w:szCs w:val="28"/>
                    </w:rPr>
                  </w:pPr>
                  <w:r>
                    <w:rPr>
                      <w:rFonts w:eastAsiaTheme="majorEastAsia" w:cstheme="majorBidi"/>
                      <w:szCs w:val="28"/>
                    </w:rPr>
                    <w:t>Notes</w:t>
                  </w:r>
                </w:p>
              </w:tc>
              <w:tc>
                <w:tcPr>
                  <w:tcW w:w="6535" w:type="dxa"/>
                  <w:gridSpan w:val="2"/>
                </w:tcPr>
                <w:p w14:paraId="4E277745" w14:textId="3C9E4EFB" w:rsidR="00D0773E" w:rsidRDefault="00540E91" w:rsidP="00D0773E">
                  <w:pPr>
                    <w:pStyle w:val="Konten"/>
                    <w:rPr>
                      <w:rFonts w:eastAsiaTheme="majorEastAsia" w:cstheme="majorBidi"/>
                      <w:szCs w:val="28"/>
                    </w:rPr>
                  </w:pPr>
                  <w:r>
                    <w:rPr>
                      <w:rFonts w:eastAsiaTheme="majorEastAsia" w:cstheme="majorBidi"/>
                      <w:szCs w:val="28"/>
                    </w:rPr>
                    <w:t>Diterima oleh bendahara</w:t>
                  </w:r>
                </w:p>
              </w:tc>
            </w:tr>
          </w:tbl>
          <w:p w14:paraId="41D2AC2C" w14:textId="12EF126B" w:rsidR="000D70EF" w:rsidRPr="008E4B95" w:rsidRDefault="000D70EF" w:rsidP="000D70EF">
            <w:pPr>
              <w:pStyle w:val="Konten"/>
              <w:numPr>
                <w:ilvl w:val="0"/>
                <w:numId w:val="3"/>
              </w:numPr>
              <w:spacing w:line="240" w:lineRule="auto"/>
              <w:rPr>
                <w:iCs/>
                <w:color w:val="FF0000"/>
                <w:szCs w:val="28"/>
              </w:rPr>
            </w:pPr>
            <w:r>
              <w:rPr>
                <w:rFonts w:eastAsiaTheme="majorEastAsia" w:cstheme="majorBidi"/>
                <w:szCs w:val="28"/>
              </w:rPr>
              <w:t>Mengubah</w:t>
            </w:r>
            <w:r>
              <w:rPr>
                <w:rFonts w:eastAsiaTheme="majorEastAsia" w:cstheme="majorBidi"/>
                <w:szCs w:val="28"/>
              </w:rPr>
              <w:t xml:space="preserve"> data pembayaran Bendahara</w:t>
            </w:r>
          </w:p>
          <w:p w14:paraId="52C2AFE2" w14:textId="77777777" w:rsidR="008E4B95" w:rsidRPr="00DA08AF" w:rsidRDefault="008E4B95" w:rsidP="008E4B95">
            <w:pPr>
              <w:pStyle w:val="Konten"/>
              <w:spacing w:line="240" w:lineRule="auto"/>
              <w:ind w:left="720"/>
              <w:rPr>
                <w:iCs/>
                <w:color w:val="FF0000"/>
                <w:szCs w:val="28"/>
              </w:rPr>
            </w:pPr>
          </w:p>
          <w:tbl>
            <w:tblPr>
              <w:tblStyle w:val="TableGrid"/>
              <w:tblW w:w="0" w:type="auto"/>
              <w:tblInd w:w="720" w:type="dxa"/>
              <w:tblLook w:val="04A0" w:firstRow="1" w:lastRow="0" w:firstColumn="1" w:lastColumn="0" w:noHBand="0" w:noVBand="1"/>
            </w:tblPr>
            <w:tblGrid>
              <w:gridCol w:w="2734"/>
              <w:gridCol w:w="291"/>
              <w:gridCol w:w="6244"/>
            </w:tblGrid>
            <w:tr w:rsidR="000D70EF" w14:paraId="11A90670" w14:textId="77777777" w:rsidTr="00854FDA">
              <w:tc>
                <w:tcPr>
                  <w:tcW w:w="2734" w:type="dxa"/>
                </w:tcPr>
                <w:p w14:paraId="4A23DB3E" w14:textId="77777777" w:rsidR="000D70EF" w:rsidRDefault="000D70EF" w:rsidP="000D70EF">
                  <w:pPr>
                    <w:pStyle w:val="Konten"/>
                    <w:rPr>
                      <w:iCs/>
                      <w:color w:val="FF0000"/>
                      <w:szCs w:val="28"/>
                    </w:rPr>
                  </w:pPr>
                  <w:r w:rsidRPr="00DA08AF">
                    <w:rPr>
                      <w:rFonts w:eastAsiaTheme="majorEastAsia" w:cstheme="majorBidi"/>
                      <w:szCs w:val="28"/>
                    </w:rPr>
                    <w:t>URL</w:t>
                  </w:r>
                </w:p>
              </w:tc>
              <w:tc>
                <w:tcPr>
                  <w:tcW w:w="291" w:type="dxa"/>
                </w:tcPr>
                <w:p w14:paraId="5C9EA965" w14:textId="77777777" w:rsidR="000D70EF" w:rsidRPr="00DA08AF" w:rsidRDefault="000D70EF" w:rsidP="000D70EF">
                  <w:pPr>
                    <w:pStyle w:val="Konten"/>
                    <w:rPr>
                      <w:rFonts w:eastAsiaTheme="majorEastAsia" w:cstheme="majorBidi"/>
                      <w:szCs w:val="28"/>
                    </w:rPr>
                  </w:pPr>
                  <w:r w:rsidRPr="00DA08AF">
                    <w:rPr>
                      <w:rFonts w:eastAsiaTheme="majorEastAsia" w:cstheme="majorBidi"/>
                      <w:szCs w:val="28"/>
                    </w:rPr>
                    <w:t>:</w:t>
                  </w:r>
                </w:p>
              </w:tc>
              <w:tc>
                <w:tcPr>
                  <w:tcW w:w="6244" w:type="dxa"/>
                </w:tcPr>
                <w:p w14:paraId="4DD579A8" w14:textId="790130A9" w:rsidR="000D70EF" w:rsidRDefault="000A44A9" w:rsidP="000D70EF">
                  <w:pPr>
                    <w:pStyle w:val="Konten"/>
                    <w:rPr>
                      <w:iCs/>
                      <w:color w:val="FF0000"/>
                      <w:szCs w:val="28"/>
                    </w:rPr>
                  </w:pPr>
                  <w:hyperlink r:id="rId14" w:history="1">
                    <w:r w:rsidRPr="00AE2A6E">
                      <w:rPr>
                        <w:rStyle w:val="Hyperlink"/>
                        <w:iCs/>
                        <w:szCs w:val="28"/>
                      </w:rPr>
                      <w:t>https://localhost:3000/b</w:t>
                    </w:r>
                    <w:r w:rsidRPr="00AE2A6E">
                      <w:rPr>
                        <w:rStyle w:val="Hyperlink"/>
                        <w:iCs/>
                      </w:rPr>
                      <w:t>endahara</w:t>
                    </w:r>
                    <w:r w:rsidRPr="00AE2A6E">
                      <w:rPr>
                        <w:rStyle w:val="Hyperlink"/>
                        <w:iCs/>
                        <w:szCs w:val="28"/>
                      </w:rPr>
                      <w:t>/</w:t>
                    </w:r>
                    <w:r w:rsidRPr="00AE2A6E">
                      <w:rPr>
                        <w:rStyle w:val="Hyperlink"/>
                        <w:iCs/>
                        <w:szCs w:val="28"/>
                      </w:rPr>
                      <w:t>p</w:t>
                    </w:r>
                    <w:r w:rsidRPr="00AE2A6E">
                      <w:rPr>
                        <w:rStyle w:val="Hyperlink"/>
                      </w:rPr>
                      <w:t>ost</w:t>
                    </w:r>
                    <w:r w:rsidRPr="00AE2A6E">
                      <w:rPr>
                        <w:rStyle w:val="Hyperlink"/>
                        <w:iCs/>
                        <w:szCs w:val="28"/>
                      </w:rPr>
                      <w:t>/u</w:t>
                    </w:r>
                    <w:r w:rsidRPr="00AE2A6E">
                      <w:rPr>
                        <w:rStyle w:val="Hyperlink"/>
                        <w:iCs/>
                      </w:rPr>
                      <w:t>pdate</w:t>
                    </w:r>
                    <w:r w:rsidRPr="00AE2A6E">
                      <w:rPr>
                        <w:rStyle w:val="Hyperlink"/>
                        <w:iCs/>
                        <w:szCs w:val="28"/>
                      </w:rPr>
                      <w:t>/1</w:t>
                    </w:r>
                  </w:hyperlink>
                </w:p>
              </w:tc>
            </w:tr>
            <w:tr w:rsidR="000D70EF" w14:paraId="029747DD" w14:textId="77777777" w:rsidTr="00854FDA">
              <w:tc>
                <w:tcPr>
                  <w:tcW w:w="2734" w:type="dxa"/>
                </w:tcPr>
                <w:p w14:paraId="1C68B973" w14:textId="77777777" w:rsidR="000D70EF" w:rsidRPr="00DA08AF" w:rsidRDefault="000D70EF" w:rsidP="000D70EF">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291" w:type="dxa"/>
                </w:tcPr>
                <w:p w14:paraId="789F448B" w14:textId="77777777" w:rsidR="000D70EF" w:rsidRPr="00DA08AF" w:rsidRDefault="000D70EF" w:rsidP="000D70EF">
                  <w:pPr>
                    <w:pStyle w:val="Konten"/>
                    <w:rPr>
                      <w:rFonts w:eastAsiaTheme="majorEastAsia" w:cstheme="majorBidi"/>
                      <w:szCs w:val="28"/>
                    </w:rPr>
                  </w:pPr>
                  <w:r w:rsidRPr="00DA08AF">
                    <w:rPr>
                      <w:rFonts w:eastAsiaTheme="majorEastAsia" w:cstheme="majorBidi"/>
                      <w:szCs w:val="28"/>
                    </w:rPr>
                    <w:t>:</w:t>
                  </w:r>
                </w:p>
              </w:tc>
              <w:tc>
                <w:tcPr>
                  <w:tcW w:w="6244" w:type="dxa"/>
                </w:tcPr>
                <w:p w14:paraId="11158B8D" w14:textId="229CC63B" w:rsidR="000D70EF" w:rsidRDefault="000D70EF" w:rsidP="000D70EF">
                  <w:pPr>
                    <w:pStyle w:val="Konten"/>
                    <w:rPr>
                      <w:iCs/>
                      <w:color w:val="FF0000"/>
                      <w:szCs w:val="28"/>
                    </w:rPr>
                  </w:pPr>
                  <w:r>
                    <w:rPr>
                      <w:rFonts w:eastAsiaTheme="majorEastAsia" w:cstheme="majorBidi"/>
                      <w:szCs w:val="28"/>
                    </w:rPr>
                    <w:t>PATCH</w:t>
                  </w:r>
                </w:p>
              </w:tc>
            </w:tr>
            <w:tr w:rsidR="000D70EF" w14:paraId="798810B1" w14:textId="77777777" w:rsidTr="00854FDA">
              <w:tc>
                <w:tcPr>
                  <w:tcW w:w="9269" w:type="dxa"/>
                  <w:gridSpan w:val="3"/>
                </w:tcPr>
                <w:p w14:paraId="00ACA023" w14:textId="77777777" w:rsidR="000D70EF" w:rsidRDefault="000D70EF" w:rsidP="000D70EF">
                  <w:pPr>
                    <w:pStyle w:val="Konten"/>
                    <w:rPr>
                      <w:iCs/>
                      <w:color w:val="FF0000"/>
                      <w:szCs w:val="28"/>
                    </w:rPr>
                  </w:pPr>
                  <w:r w:rsidRPr="00DA08AF">
                    <w:rPr>
                      <w:rFonts w:eastAsiaTheme="majorEastAsia" w:cstheme="majorBidi"/>
                      <w:szCs w:val="28"/>
                    </w:rPr>
                    <w:t>Deskripsi</w:t>
                  </w:r>
                </w:p>
              </w:tc>
            </w:tr>
            <w:tr w:rsidR="000D70EF" w14:paraId="424CDA34" w14:textId="77777777" w:rsidTr="00854FDA">
              <w:tc>
                <w:tcPr>
                  <w:tcW w:w="2734" w:type="dxa"/>
                </w:tcPr>
                <w:p w14:paraId="73F54D0E" w14:textId="77777777" w:rsidR="000D70EF" w:rsidRPr="00DA08AF" w:rsidRDefault="000D70EF" w:rsidP="000D70EF">
                  <w:pPr>
                    <w:pStyle w:val="Konten"/>
                    <w:rPr>
                      <w:rFonts w:eastAsiaTheme="majorEastAsia" w:cstheme="majorBidi"/>
                      <w:szCs w:val="28"/>
                    </w:rPr>
                  </w:pPr>
                  <w:r>
                    <w:rPr>
                      <w:rFonts w:eastAsiaTheme="majorEastAsia" w:cstheme="majorBidi"/>
                      <w:szCs w:val="28"/>
                    </w:rPr>
                    <w:t>NIS</w:t>
                  </w:r>
                </w:p>
              </w:tc>
              <w:tc>
                <w:tcPr>
                  <w:tcW w:w="6535" w:type="dxa"/>
                  <w:gridSpan w:val="2"/>
                </w:tcPr>
                <w:p w14:paraId="2499FB5D" w14:textId="77777777" w:rsidR="000D70EF" w:rsidRPr="00DA08AF" w:rsidRDefault="000D70EF" w:rsidP="000D70EF">
                  <w:pPr>
                    <w:pStyle w:val="Konten"/>
                    <w:rPr>
                      <w:rFonts w:eastAsiaTheme="majorEastAsia" w:cstheme="majorBidi"/>
                      <w:szCs w:val="28"/>
                    </w:rPr>
                  </w:pPr>
                  <w:r>
                    <w:rPr>
                      <w:rFonts w:eastAsiaTheme="majorEastAsia" w:cstheme="majorBidi"/>
                      <w:szCs w:val="28"/>
                    </w:rPr>
                    <w:t>1</w:t>
                  </w:r>
                </w:p>
              </w:tc>
            </w:tr>
            <w:tr w:rsidR="000D70EF" w14:paraId="74C3E466" w14:textId="77777777" w:rsidTr="00854FDA">
              <w:tc>
                <w:tcPr>
                  <w:tcW w:w="2734" w:type="dxa"/>
                </w:tcPr>
                <w:p w14:paraId="195BD84E" w14:textId="77777777" w:rsidR="000D70EF" w:rsidRPr="00DA08AF" w:rsidRDefault="000D70EF" w:rsidP="000D70EF">
                  <w:pPr>
                    <w:pStyle w:val="Konten"/>
                    <w:rPr>
                      <w:rFonts w:eastAsiaTheme="majorEastAsia" w:cstheme="majorBidi"/>
                      <w:szCs w:val="28"/>
                    </w:rPr>
                  </w:pPr>
                  <w:r>
                    <w:rPr>
                      <w:rFonts w:eastAsiaTheme="majorEastAsia" w:cstheme="majorBidi"/>
                      <w:szCs w:val="28"/>
                    </w:rPr>
                    <w:t>Nama</w:t>
                  </w:r>
                </w:p>
              </w:tc>
              <w:tc>
                <w:tcPr>
                  <w:tcW w:w="6535" w:type="dxa"/>
                  <w:gridSpan w:val="2"/>
                </w:tcPr>
                <w:p w14:paraId="7385F2E3" w14:textId="78897392" w:rsidR="000D70EF" w:rsidRPr="00DA08AF" w:rsidRDefault="000D70EF" w:rsidP="000D70EF">
                  <w:pPr>
                    <w:pStyle w:val="Konten"/>
                    <w:rPr>
                      <w:rFonts w:eastAsiaTheme="majorEastAsia" w:cstheme="majorBidi"/>
                      <w:szCs w:val="28"/>
                    </w:rPr>
                  </w:pPr>
                  <w:r>
                    <w:rPr>
                      <w:rFonts w:eastAsiaTheme="majorEastAsia" w:cstheme="majorBidi"/>
                      <w:szCs w:val="28"/>
                    </w:rPr>
                    <w:t>Prasetyo A</w:t>
                  </w:r>
                  <w:r w:rsidR="00F73E5B">
                    <w:rPr>
                      <w:rFonts w:eastAsiaTheme="majorEastAsia" w:cstheme="majorBidi"/>
                      <w:szCs w:val="28"/>
                    </w:rPr>
                    <w:t>di</w:t>
                  </w:r>
                  <w:r>
                    <w:rPr>
                      <w:rFonts w:eastAsiaTheme="majorEastAsia" w:cstheme="majorBidi"/>
                      <w:szCs w:val="28"/>
                    </w:rPr>
                    <w:t xml:space="preserve"> Wibowo</w:t>
                  </w:r>
                </w:p>
              </w:tc>
            </w:tr>
            <w:tr w:rsidR="000D70EF" w14:paraId="042044D1" w14:textId="77777777" w:rsidTr="00854FDA">
              <w:tc>
                <w:tcPr>
                  <w:tcW w:w="2734" w:type="dxa"/>
                </w:tcPr>
                <w:p w14:paraId="1A1E19AA" w14:textId="77777777" w:rsidR="000D70EF" w:rsidRDefault="000D70EF" w:rsidP="000D70EF">
                  <w:pPr>
                    <w:pStyle w:val="Konten"/>
                    <w:rPr>
                      <w:rFonts w:eastAsiaTheme="majorEastAsia" w:cstheme="majorBidi"/>
                      <w:szCs w:val="28"/>
                    </w:rPr>
                  </w:pPr>
                  <w:r>
                    <w:rPr>
                      <w:rFonts w:eastAsiaTheme="majorEastAsia" w:cstheme="majorBidi"/>
                      <w:szCs w:val="28"/>
                    </w:rPr>
                    <w:t>Tagihan</w:t>
                  </w:r>
                </w:p>
              </w:tc>
              <w:tc>
                <w:tcPr>
                  <w:tcW w:w="6535" w:type="dxa"/>
                  <w:gridSpan w:val="2"/>
                </w:tcPr>
                <w:p w14:paraId="0FCB44EF" w14:textId="57E70748" w:rsidR="000D70EF" w:rsidRDefault="000D70EF" w:rsidP="000D70EF">
                  <w:pPr>
                    <w:pStyle w:val="Konten"/>
                    <w:rPr>
                      <w:rFonts w:eastAsiaTheme="majorEastAsia" w:cstheme="majorBidi"/>
                      <w:szCs w:val="28"/>
                    </w:rPr>
                  </w:pPr>
                  <w:r>
                    <w:rPr>
                      <w:rFonts w:eastAsiaTheme="majorEastAsia" w:cstheme="majorBidi"/>
                      <w:szCs w:val="28"/>
                    </w:rPr>
                    <w:t>1</w:t>
                  </w:r>
                  <w:r w:rsidR="00F73E5B">
                    <w:rPr>
                      <w:rFonts w:eastAsiaTheme="majorEastAsia" w:cstheme="majorBidi"/>
                      <w:szCs w:val="28"/>
                    </w:rPr>
                    <w:t>5</w:t>
                  </w:r>
                  <w:r>
                    <w:rPr>
                      <w:rFonts w:eastAsiaTheme="majorEastAsia" w:cstheme="majorBidi"/>
                      <w:szCs w:val="28"/>
                    </w:rPr>
                    <w:t>00000</w:t>
                  </w:r>
                </w:p>
              </w:tc>
            </w:tr>
            <w:tr w:rsidR="000D70EF" w14:paraId="4109CEF7" w14:textId="77777777" w:rsidTr="00854FDA">
              <w:tc>
                <w:tcPr>
                  <w:tcW w:w="2734" w:type="dxa"/>
                </w:tcPr>
                <w:p w14:paraId="64FCBE0C" w14:textId="77777777" w:rsidR="000D70EF" w:rsidRDefault="000D70EF" w:rsidP="000D70EF">
                  <w:pPr>
                    <w:pStyle w:val="Konten"/>
                    <w:rPr>
                      <w:rFonts w:eastAsiaTheme="majorEastAsia" w:cstheme="majorBidi"/>
                      <w:szCs w:val="28"/>
                    </w:rPr>
                  </w:pPr>
                  <w:r>
                    <w:rPr>
                      <w:rFonts w:eastAsiaTheme="majorEastAsia" w:cstheme="majorBidi"/>
                      <w:szCs w:val="28"/>
                    </w:rPr>
                    <w:t>Tanggal</w:t>
                  </w:r>
                </w:p>
              </w:tc>
              <w:tc>
                <w:tcPr>
                  <w:tcW w:w="6535" w:type="dxa"/>
                  <w:gridSpan w:val="2"/>
                </w:tcPr>
                <w:p w14:paraId="4F13AE12" w14:textId="77777777" w:rsidR="000D70EF" w:rsidRDefault="000D70EF" w:rsidP="000D70EF">
                  <w:pPr>
                    <w:pStyle w:val="Konten"/>
                    <w:rPr>
                      <w:rFonts w:eastAsiaTheme="majorEastAsia" w:cstheme="majorBidi"/>
                      <w:szCs w:val="28"/>
                    </w:rPr>
                  </w:pPr>
                  <w:r>
                    <w:rPr>
                      <w:rFonts w:eastAsiaTheme="majorEastAsia" w:cstheme="majorBidi"/>
                      <w:szCs w:val="28"/>
                    </w:rPr>
                    <w:t>28-06-2024</w:t>
                  </w:r>
                </w:p>
              </w:tc>
            </w:tr>
            <w:tr w:rsidR="000D70EF" w14:paraId="27417190" w14:textId="77777777" w:rsidTr="00854FDA">
              <w:tc>
                <w:tcPr>
                  <w:tcW w:w="2734" w:type="dxa"/>
                </w:tcPr>
                <w:p w14:paraId="3055BF2F" w14:textId="77777777" w:rsidR="000D70EF" w:rsidRDefault="000D70EF" w:rsidP="000D70EF">
                  <w:pPr>
                    <w:pStyle w:val="Konten"/>
                    <w:rPr>
                      <w:rFonts w:eastAsiaTheme="majorEastAsia" w:cstheme="majorBidi"/>
                      <w:szCs w:val="28"/>
                    </w:rPr>
                  </w:pPr>
                  <w:r>
                    <w:rPr>
                      <w:rFonts w:eastAsiaTheme="majorEastAsia" w:cstheme="majorBidi"/>
                      <w:szCs w:val="28"/>
                    </w:rPr>
                    <w:t>Berita1</w:t>
                  </w:r>
                </w:p>
              </w:tc>
              <w:tc>
                <w:tcPr>
                  <w:tcW w:w="6535" w:type="dxa"/>
                  <w:gridSpan w:val="2"/>
                </w:tcPr>
                <w:p w14:paraId="649445AA" w14:textId="77777777" w:rsidR="000D70EF" w:rsidRDefault="000D70EF" w:rsidP="000D70EF">
                  <w:pPr>
                    <w:pStyle w:val="Konten"/>
                    <w:rPr>
                      <w:rFonts w:eastAsiaTheme="majorEastAsia" w:cstheme="majorBidi"/>
                      <w:szCs w:val="28"/>
                    </w:rPr>
                  </w:pPr>
                  <w:r>
                    <w:rPr>
                      <w:rFonts w:eastAsiaTheme="majorEastAsia" w:cstheme="majorBidi"/>
                      <w:szCs w:val="28"/>
                    </w:rPr>
                    <w:t>Pembayaran SKS</w:t>
                  </w:r>
                </w:p>
              </w:tc>
            </w:tr>
            <w:tr w:rsidR="000D70EF" w14:paraId="01B8EDAC" w14:textId="77777777" w:rsidTr="00854FDA">
              <w:tc>
                <w:tcPr>
                  <w:tcW w:w="2734" w:type="dxa"/>
                </w:tcPr>
                <w:p w14:paraId="14AE5CE2" w14:textId="77777777" w:rsidR="000D70EF" w:rsidRDefault="000D70EF" w:rsidP="000D70EF">
                  <w:pPr>
                    <w:pStyle w:val="Konten"/>
                    <w:rPr>
                      <w:rFonts w:eastAsiaTheme="majorEastAsia" w:cstheme="majorBidi"/>
                      <w:szCs w:val="28"/>
                    </w:rPr>
                  </w:pPr>
                  <w:r>
                    <w:rPr>
                      <w:rFonts w:eastAsiaTheme="majorEastAsia" w:cstheme="majorBidi"/>
                      <w:szCs w:val="28"/>
                    </w:rPr>
                    <w:t>Berita2</w:t>
                  </w:r>
                </w:p>
              </w:tc>
              <w:tc>
                <w:tcPr>
                  <w:tcW w:w="6535" w:type="dxa"/>
                  <w:gridSpan w:val="2"/>
                </w:tcPr>
                <w:p w14:paraId="002E0D17" w14:textId="77777777" w:rsidR="000D70EF" w:rsidRDefault="000D70EF" w:rsidP="000D70EF">
                  <w:pPr>
                    <w:pStyle w:val="Konten"/>
                    <w:rPr>
                      <w:rFonts w:eastAsiaTheme="majorEastAsia" w:cstheme="majorBidi"/>
                      <w:szCs w:val="28"/>
                    </w:rPr>
                  </w:pPr>
                  <w:r>
                    <w:rPr>
                      <w:rFonts w:eastAsiaTheme="majorEastAsia" w:cstheme="majorBidi"/>
                      <w:szCs w:val="28"/>
                    </w:rPr>
                    <w:t>Pembayaran SPP</w:t>
                  </w:r>
                </w:p>
              </w:tc>
            </w:tr>
            <w:tr w:rsidR="000D70EF" w14:paraId="019C7A1B" w14:textId="77777777" w:rsidTr="00854FDA">
              <w:tc>
                <w:tcPr>
                  <w:tcW w:w="2734" w:type="dxa"/>
                </w:tcPr>
                <w:p w14:paraId="2E828972" w14:textId="77777777" w:rsidR="000D70EF" w:rsidRDefault="000D70EF" w:rsidP="000D70EF">
                  <w:pPr>
                    <w:pStyle w:val="Konten"/>
                    <w:rPr>
                      <w:rFonts w:eastAsiaTheme="majorEastAsia" w:cstheme="majorBidi"/>
                      <w:szCs w:val="28"/>
                    </w:rPr>
                  </w:pPr>
                  <w:r>
                    <w:rPr>
                      <w:rFonts w:eastAsiaTheme="majorEastAsia" w:cstheme="majorBidi"/>
                      <w:szCs w:val="28"/>
                    </w:rPr>
                    <w:t>Notes</w:t>
                  </w:r>
                </w:p>
              </w:tc>
              <w:tc>
                <w:tcPr>
                  <w:tcW w:w="6535" w:type="dxa"/>
                  <w:gridSpan w:val="2"/>
                </w:tcPr>
                <w:p w14:paraId="60DFB7D6" w14:textId="77777777" w:rsidR="000D70EF" w:rsidRDefault="000D70EF" w:rsidP="000D70EF">
                  <w:pPr>
                    <w:pStyle w:val="Konten"/>
                    <w:rPr>
                      <w:rFonts w:eastAsiaTheme="majorEastAsia" w:cstheme="majorBidi"/>
                      <w:szCs w:val="28"/>
                    </w:rPr>
                  </w:pPr>
                  <w:r>
                    <w:rPr>
                      <w:rFonts w:eastAsiaTheme="majorEastAsia" w:cstheme="majorBidi"/>
                      <w:szCs w:val="28"/>
                    </w:rPr>
                    <w:t>Diterima oleh bendahara</w:t>
                  </w:r>
                </w:p>
              </w:tc>
            </w:tr>
          </w:tbl>
          <w:p w14:paraId="300674D2" w14:textId="5F26B7B0" w:rsidR="00CE597A" w:rsidRPr="008E4B95" w:rsidRDefault="00CE597A" w:rsidP="00CE597A">
            <w:pPr>
              <w:pStyle w:val="Konten"/>
              <w:numPr>
                <w:ilvl w:val="0"/>
                <w:numId w:val="3"/>
              </w:numPr>
              <w:spacing w:line="240" w:lineRule="auto"/>
              <w:rPr>
                <w:iCs/>
                <w:color w:val="FF0000"/>
                <w:szCs w:val="28"/>
              </w:rPr>
            </w:pPr>
            <w:r>
              <w:rPr>
                <w:rFonts w:eastAsiaTheme="majorEastAsia" w:cstheme="majorBidi"/>
                <w:szCs w:val="28"/>
              </w:rPr>
              <w:t>Menghapus</w:t>
            </w:r>
            <w:r>
              <w:rPr>
                <w:rFonts w:eastAsiaTheme="majorEastAsia" w:cstheme="majorBidi"/>
                <w:szCs w:val="28"/>
              </w:rPr>
              <w:t xml:space="preserve"> data pembayaran Bendahara</w:t>
            </w:r>
          </w:p>
          <w:p w14:paraId="32B7E1D5" w14:textId="77777777" w:rsidR="008E4B95" w:rsidRPr="00DA08AF" w:rsidRDefault="008E4B95" w:rsidP="008E4B95">
            <w:pPr>
              <w:pStyle w:val="Konten"/>
              <w:spacing w:line="240" w:lineRule="auto"/>
              <w:ind w:left="720"/>
              <w:rPr>
                <w:iCs/>
                <w:color w:val="FF0000"/>
                <w:szCs w:val="28"/>
              </w:rPr>
            </w:pPr>
          </w:p>
          <w:tbl>
            <w:tblPr>
              <w:tblStyle w:val="TableGrid"/>
              <w:tblW w:w="0" w:type="auto"/>
              <w:tblInd w:w="720" w:type="dxa"/>
              <w:tblLook w:val="04A0" w:firstRow="1" w:lastRow="0" w:firstColumn="1" w:lastColumn="0" w:noHBand="0" w:noVBand="1"/>
            </w:tblPr>
            <w:tblGrid>
              <w:gridCol w:w="2734"/>
              <w:gridCol w:w="291"/>
              <w:gridCol w:w="6244"/>
            </w:tblGrid>
            <w:tr w:rsidR="00CE597A" w14:paraId="7ED340BA" w14:textId="77777777" w:rsidTr="00854FDA">
              <w:tc>
                <w:tcPr>
                  <w:tcW w:w="2734" w:type="dxa"/>
                </w:tcPr>
                <w:p w14:paraId="02BC72FC" w14:textId="77777777" w:rsidR="00CE597A" w:rsidRDefault="00CE597A" w:rsidP="00CE597A">
                  <w:pPr>
                    <w:pStyle w:val="Konten"/>
                    <w:rPr>
                      <w:iCs/>
                      <w:color w:val="FF0000"/>
                      <w:szCs w:val="28"/>
                    </w:rPr>
                  </w:pPr>
                  <w:r w:rsidRPr="00DA08AF">
                    <w:rPr>
                      <w:rFonts w:eastAsiaTheme="majorEastAsia" w:cstheme="majorBidi"/>
                      <w:szCs w:val="28"/>
                    </w:rPr>
                    <w:t>URL</w:t>
                  </w:r>
                </w:p>
              </w:tc>
              <w:tc>
                <w:tcPr>
                  <w:tcW w:w="291" w:type="dxa"/>
                </w:tcPr>
                <w:p w14:paraId="1293E718" w14:textId="77777777" w:rsidR="00CE597A" w:rsidRPr="00DA08AF" w:rsidRDefault="00CE597A" w:rsidP="00CE597A">
                  <w:pPr>
                    <w:pStyle w:val="Konten"/>
                    <w:rPr>
                      <w:rFonts w:eastAsiaTheme="majorEastAsia" w:cstheme="majorBidi"/>
                      <w:szCs w:val="28"/>
                    </w:rPr>
                  </w:pPr>
                  <w:r w:rsidRPr="00DA08AF">
                    <w:rPr>
                      <w:rFonts w:eastAsiaTheme="majorEastAsia" w:cstheme="majorBidi"/>
                      <w:szCs w:val="28"/>
                    </w:rPr>
                    <w:t>:</w:t>
                  </w:r>
                </w:p>
              </w:tc>
              <w:tc>
                <w:tcPr>
                  <w:tcW w:w="6244" w:type="dxa"/>
                </w:tcPr>
                <w:p w14:paraId="4F154A61" w14:textId="4C0A5E08" w:rsidR="00CE597A" w:rsidRDefault="00F1363B" w:rsidP="00CE597A">
                  <w:pPr>
                    <w:pStyle w:val="Konten"/>
                    <w:rPr>
                      <w:iCs/>
                      <w:color w:val="FF0000"/>
                      <w:szCs w:val="28"/>
                    </w:rPr>
                  </w:pPr>
                  <w:hyperlink r:id="rId15" w:history="1">
                    <w:r w:rsidRPr="00AE2A6E">
                      <w:rPr>
                        <w:rStyle w:val="Hyperlink"/>
                        <w:iCs/>
                        <w:szCs w:val="28"/>
                      </w:rPr>
                      <w:t>https://localhost:3000/b</w:t>
                    </w:r>
                    <w:r w:rsidRPr="00AE2A6E">
                      <w:rPr>
                        <w:rStyle w:val="Hyperlink"/>
                        <w:iCs/>
                      </w:rPr>
                      <w:t>endahara</w:t>
                    </w:r>
                    <w:r w:rsidRPr="00AE2A6E">
                      <w:rPr>
                        <w:rStyle w:val="Hyperlink"/>
                        <w:iCs/>
                        <w:szCs w:val="28"/>
                      </w:rPr>
                      <w:t>/</w:t>
                    </w:r>
                    <w:r w:rsidRPr="00AE2A6E">
                      <w:rPr>
                        <w:rStyle w:val="Hyperlink"/>
                        <w:iCs/>
                        <w:szCs w:val="28"/>
                      </w:rPr>
                      <w:t>p</w:t>
                    </w:r>
                    <w:r w:rsidRPr="00AE2A6E">
                      <w:rPr>
                        <w:rStyle w:val="Hyperlink"/>
                      </w:rPr>
                      <w:t>ost/</w:t>
                    </w:r>
                    <w:r w:rsidRPr="00AE2A6E">
                      <w:rPr>
                        <w:rStyle w:val="Hyperlink"/>
                        <w:iCs/>
                        <w:szCs w:val="28"/>
                      </w:rPr>
                      <w:t>delete</w:t>
                    </w:r>
                    <w:r w:rsidRPr="00AE2A6E">
                      <w:rPr>
                        <w:rStyle w:val="Hyperlink"/>
                        <w:iCs/>
                        <w:szCs w:val="28"/>
                      </w:rPr>
                      <w:t>/1</w:t>
                    </w:r>
                  </w:hyperlink>
                </w:p>
              </w:tc>
            </w:tr>
            <w:tr w:rsidR="00CE597A" w14:paraId="37A9F4A0" w14:textId="77777777" w:rsidTr="00854FDA">
              <w:tc>
                <w:tcPr>
                  <w:tcW w:w="2734" w:type="dxa"/>
                </w:tcPr>
                <w:p w14:paraId="09672971" w14:textId="77777777" w:rsidR="00CE597A" w:rsidRPr="00DA08AF" w:rsidRDefault="00CE597A" w:rsidP="00CE597A">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291" w:type="dxa"/>
                </w:tcPr>
                <w:p w14:paraId="55AD8FEB" w14:textId="77777777" w:rsidR="00CE597A" w:rsidRPr="00DA08AF" w:rsidRDefault="00CE597A" w:rsidP="00CE597A">
                  <w:pPr>
                    <w:pStyle w:val="Konten"/>
                    <w:rPr>
                      <w:rFonts w:eastAsiaTheme="majorEastAsia" w:cstheme="majorBidi"/>
                      <w:szCs w:val="28"/>
                    </w:rPr>
                  </w:pPr>
                  <w:r w:rsidRPr="00DA08AF">
                    <w:rPr>
                      <w:rFonts w:eastAsiaTheme="majorEastAsia" w:cstheme="majorBidi"/>
                      <w:szCs w:val="28"/>
                    </w:rPr>
                    <w:t>:</w:t>
                  </w:r>
                </w:p>
              </w:tc>
              <w:tc>
                <w:tcPr>
                  <w:tcW w:w="6244" w:type="dxa"/>
                </w:tcPr>
                <w:p w14:paraId="7E77093A" w14:textId="4F2E32D6" w:rsidR="00CE597A" w:rsidRDefault="00D6359A" w:rsidP="00CE597A">
                  <w:pPr>
                    <w:pStyle w:val="Konten"/>
                    <w:rPr>
                      <w:iCs/>
                      <w:color w:val="FF0000"/>
                      <w:szCs w:val="28"/>
                    </w:rPr>
                  </w:pPr>
                  <w:r>
                    <w:rPr>
                      <w:iCs/>
                      <w:szCs w:val="28"/>
                    </w:rPr>
                    <w:t>DELETE</w:t>
                  </w:r>
                </w:p>
              </w:tc>
            </w:tr>
            <w:tr w:rsidR="00CE597A" w14:paraId="27485E1D" w14:textId="77777777" w:rsidTr="00854FDA">
              <w:tc>
                <w:tcPr>
                  <w:tcW w:w="9269" w:type="dxa"/>
                  <w:gridSpan w:val="3"/>
                </w:tcPr>
                <w:p w14:paraId="0E1A7006" w14:textId="77777777" w:rsidR="00CE597A" w:rsidRDefault="00CE597A" w:rsidP="00CE597A">
                  <w:pPr>
                    <w:pStyle w:val="Konten"/>
                    <w:rPr>
                      <w:iCs/>
                      <w:color w:val="FF0000"/>
                      <w:szCs w:val="28"/>
                    </w:rPr>
                  </w:pPr>
                  <w:r w:rsidRPr="00DA08AF">
                    <w:rPr>
                      <w:rFonts w:eastAsiaTheme="majorEastAsia" w:cstheme="majorBidi"/>
                      <w:szCs w:val="28"/>
                    </w:rPr>
                    <w:t>Deskripsi</w:t>
                  </w:r>
                </w:p>
              </w:tc>
            </w:tr>
            <w:tr w:rsidR="00CE597A" w14:paraId="2DFB733D" w14:textId="77777777" w:rsidTr="00854FDA">
              <w:tc>
                <w:tcPr>
                  <w:tcW w:w="2734" w:type="dxa"/>
                </w:tcPr>
                <w:p w14:paraId="1E4F4066" w14:textId="77777777" w:rsidR="00CE597A" w:rsidRPr="00DA08AF" w:rsidRDefault="00CE597A" w:rsidP="00CE597A">
                  <w:pPr>
                    <w:pStyle w:val="Konten"/>
                    <w:rPr>
                      <w:rFonts w:eastAsiaTheme="majorEastAsia" w:cstheme="majorBidi"/>
                      <w:szCs w:val="28"/>
                    </w:rPr>
                  </w:pPr>
                  <w:r>
                    <w:rPr>
                      <w:rFonts w:eastAsiaTheme="majorEastAsia" w:cstheme="majorBidi"/>
                      <w:szCs w:val="28"/>
                    </w:rPr>
                    <w:t>NIS</w:t>
                  </w:r>
                </w:p>
              </w:tc>
              <w:tc>
                <w:tcPr>
                  <w:tcW w:w="6535" w:type="dxa"/>
                  <w:gridSpan w:val="2"/>
                </w:tcPr>
                <w:p w14:paraId="616655EE" w14:textId="7D25D723" w:rsidR="00CE597A" w:rsidRPr="00DA08AF" w:rsidRDefault="00CE597A" w:rsidP="00CE597A">
                  <w:pPr>
                    <w:pStyle w:val="Konten"/>
                    <w:rPr>
                      <w:rFonts w:eastAsiaTheme="majorEastAsia" w:cstheme="majorBidi"/>
                      <w:szCs w:val="28"/>
                    </w:rPr>
                  </w:pPr>
                </w:p>
              </w:tc>
            </w:tr>
            <w:tr w:rsidR="00CE597A" w14:paraId="2323A3D2" w14:textId="77777777" w:rsidTr="00854FDA">
              <w:tc>
                <w:tcPr>
                  <w:tcW w:w="2734" w:type="dxa"/>
                </w:tcPr>
                <w:p w14:paraId="2280B498" w14:textId="77777777" w:rsidR="00CE597A" w:rsidRPr="00DA08AF" w:rsidRDefault="00CE597A" w:rsidP="00CE597A">
                  <w:pPr>
                    <w:pStyle w:val="Konten"/>
                    <w:rPr>
                      <w:rFonts w:eastAsiaTheme="majorEastAsia" w:cstheme="majorBidi"/>
                      <w:szCs w:val="28"/>
                    </w:rPr>
                  </w:pPr>
                  <w:r>
                    <w:rPr>
                      <w:rFonts w:eastAsiaTheme="majorEastAsia" w:cstheme="majorBidi"/>
                      <w:szCs w:val="28"/>
                    </w:rPr>
                    <w:t>Nama</w:t>
                  </w:r>
                </w:p>
              </w:tc>
              <w:tc>
                <w:tcPr>
                  <w:tcW w:w="6535" w:type="dxa"/>
                  <w:gridSpan w:val="2"/>
                </w:tcPr>
                <w:p w14:paraId="3E9CDEFF" w14:textId="2FBB6083" w:rsidR="00CE597A" w:rsidRPr="00DA08AF" w:rsidRDefault="00CE597A" w:rsidP="00CE597A">
                  <w:pPr>
                    <w:pStyle w:val="Konten"/>
                    <w:rPr>
                      <w:rFonts w:eastAsiaTheme="majorEastAsia" w:cstheme="majorBidi"/>
                      <w:szCs w:val="28"/>
                    </w:rPr>
                  </w:pPr>
                </w:p>
              </w:tc>
            </w:tr>
            <w:tr w:rsidR="00CE597A" w14:paraId="55C3197E" w14:textId="77777777" w:rsidTr="00854FDA">
              <w:tc>
                <w:tcPr>
                  <w:tcW w:w="2734" w:type="dxa"/>
                </w:tcPr>
                <w:p w14:paraId="29507832" w14:textId="77777777" w:rsidR="00CE597A" w:rsidRDefault="00CE597A" w:rsidP="00CE597A">
                  <w:pPr>
                    <w:pStyle w:val="Konten"/>
                    <w:rPr>
                      <w:rFonts w:eastAsiaTheme="majorEastAsia" w:cstheme="majorBidi"/>
                      <w:szCs w:val="28"/>
                    </w:rPr>
                  </w:pPr>
                  <w:r>
                    <w:rPr>
                      <w:rFonts w:eastAsiaTheme="majorEastAsia" w:cstheme="majorBidi"/>
                      <w:szCs w:val="28"/>
                    </w:rPr>
                    <w:t>Tagihan</w:t>
                  </w:r>
                </w:p>
              </w:tc>
              <w:tc>
                <w:tcPr>
                  <w:tcW w:w="6535" w:type="dxa"/>
                  <w:gridSpan w:val="2"/>
                </w:tcPr>
                <w:p w14:paraId="0F1FE5E4" w14:textId="427252BD" w:rsidR="00CE597A" w:rsidRDefault="00CE597A" w:rsidP="00CE597A">
                  <w:pPr>
                    <w:pStyle w:val="Konten"/>
                    <w:rPr>
                      <w:rFonts w:eastAsiaTheme="majorEastAsia" w:cstheme="majorBidi"/>
                      <w:szCs w:val="28"/>
                    </w:rPr>
                  </w:pPr>
                </w:p>
              </w:tc>
            </w:tr>
            <w:tr w:rsidR="00CE597A" w14:paraId="6CC613B3" w14:textId="77777777" w:rsidTr="00854FDA">
              <w:tc>
                <w:tcPr>
                  <w:tcW w:w="2734" w:type="dxa"/>
                </w:tcPr>
                <w:p w14:paraId="38B5E36C" w14:textId="77777777" w:rsidR="00CE597A" w:rsidRDefault="00CE597A" w:rsidP="00CE597A">
                  <w:pPr>
                    <w:pStyle w:val="Konten"/>
                    <w:rPr>
                      <w:rFonts w:eastAsiaTheme="majorEastAsia" w:cstheme="majorBidi"/>
                      <w:szCs w:val="28"/>
                    </w:rPr>
                  </w:pPr>
                  <w:r>
                    <w:rPr>
                      <w:rFonts w:eastAsiaTheme="majorEastAsia" w:cstheme="majorBidi"/>
                      <w:szCs w:val="28"/>
                    </w:rPr>
                    <w:t>Tanggal</w:t>
                  </w:r>
                </w:p>
              </w:tc>
              <w:tc>
                <w:tcPr>
                  <w:tcW w:w="6535" w:type="dxa"/>
                  <w:gridSpan w:val="2"/>
                </w:tcPr>
                <w:p w14:paraId="34E2683F" w14:textId="36DCEBA3" w:rsidR="00CE597A" w:rsidRDefault="00CE597A" w:rsidP="00CE597A">
                  <w:pPr>
                    <w:pStyle w:val="Konten"/>
                    <w:rPr>
                      <w:rFonts w:eastAsiaTheme="majorEastAsia" w:cstheme="majorBidi"/>
                      <w:szCs w:val="28"/>
                    </w:rPr>
                  </w:pPr>
                </w:p>
              </w:tc>
            </w:tr>
            <w:tr w:rsidR="00CE597A" w14:paraId="06DDDBBE" w14:textId="77777777" w:rsidTr="00854FDA">
              <w:tc>
                <w:tcPr>
                  <w:tcW w:w="2734" w:type="dxa"/>
                </w:tcPr>
                <w:p w14:paraId="05EE9991" w14:textId="77777777" w:rsidR="00CE597A" w:rsidRDefault="00CE597A" w:rsidP="00CE597A">
                  <w:pPr>
                    <w:pStyle w:val="Konten"/>
                    <w:rPr>
                      <w:rFonts w:eastAsiaTheme="majorEastAsia" w:cstheme="majorBidi"/>
                      <w:szCs w:val="28"/>
                    </w:rPr>
                  </w:pPr>
                  <w:r>
                    <w:rPr>
                      <w:rFonts w:eastAsiaTheme="majorEastAsia" w:cstheme="majorBidi"/>
                      <w:szCs w:val="28"/>
                    </w:rPr>
                    <w:t>Berita1</w:t>
                  </w:r>
                </w:p>
              </w:tc>
              <w:tc>
                <w:tcPr>
                  <w:tcW w:w="6535" w:type="dxa"/>
                  <w:gridSpan w:val="2"/>
                </w:tcPr>
                <w:p w14:paraId="2D85F391" w14:textId="544890EC" w:rsidR="00CE597A" w:rsidRDefault="00CE597A" w:rsidP="00CE597A">
                  <w:pPr>
                    <w:pStyle w:val="Konten"/>
                    <w:rPr>
                      <w:rFonts w:eastAsiaTheme="majorEastAsia" w:cstheme="majorBidi"/>
                      <w:szCs w:val="28"/>
                    </w:rPr>
                  </w:pPr>
                </w:p>
              </w:tc>
            </w:tr>
            <w:tr w:rsidR="00CE597A" w14:paraId="73B295C9" w14:textId="77777777" w:rsidTr="00854FDA">
              <w:tc>
                <w:tcPr>
                  <w:tcW w:w="2734" w:type="dxa"/>
                </w:tcPr>
                <w:p w14:paraId="0843C83E" w14:textId="77777777" w:rsidR="00CE597A" w:rsidRDefault="00CE597A" w:rsidP="00CE597A">
                  <w:pPr>
                    <w:pStyle w:val="Konten"/>
                    <w:rPr>
                      <w:rFonts w:eastAsiaTheme="majorEastAsia" w:cstheme="majorBidi"/>
                      <w:szCs w:val="28"/>
                    </w:rPr>
                  </w:pPr>
                  <w:r>
                    <w:rPr>
                      <w:rFonts w:eastAsiaTheme="majorEastAsia" w:cstheme="majorBidi"/>
                      <w:szCs w:val="28"/>
                    </w:rPr>
                    <w:lastRenderedPageBreak/>
                    <w:t>Berita2</w:t>
                  </w:r>
                </w:p>
              </w:tc>
              <w:tc>
                <w:tcPr>
                  <w:tcW w:w="6535" w:type="dxa"/>
                  <w:gridSpan w:val="2"/>
                </w:tcPr>
                <w:p w14:paraId="2B659930" w14:textId="56589EB3" w:rsidR="00CE597A" w:rsidRDefault="00CE597A" w:rsidP="00CE597A">
                  <w:pPr>
                    <w:pStyle w:val="Konten"/>
                    <w:rPr>
                      <w:rFonts w:eastAsiaTheme="majorEastAsia" w:cstheme="majorBidi"/>
                      <w:szCs w:val="28"/>
                    </w:rPr>
                  </w:pPr>
                </w:p>
              </w:tc>
            </w:tr>
            <w:tr w:rsidR="00CE597A" w14:paraId="46B0B857" w14:textId="77777777" w:rsidTr="00854FDA">
              <w:tc>
                <w:tcPr>
                  <w:tcW w:w="2734" w:type="dxa"/>
                </w:tcPr>
                <w:p w14:paraId="25292793" w14:textId="77777777" w:rsidR="00CE597A" w:rsidRDefault="00CE597A" w:rsidP="00CE597A">
                  <w:pPr>
                    <w:pStyle w:val="Konten"/>
                    <w:rPr>
                      <w:rFonts w:eastAsiaTheme="majorEastAsia" w:cstheme="majorBidi"/>
                      <w:szCs w:val="28"/>
                    </w:rPr>
                  </w:pPr>
                  <w:r>
                    <w:rPr>
                      <w:rFonts w:eastAsiaTheme="majorEastAsia" w:cstheme="majorBidi"/>
                      <w:szCs w:val="28"/>
                    </w:rPr>
                    <w:t>Notes</w:t>
                  </w:r>
                </w:p>
              </w:tc>
              <w:tc>
                <w:tcPr>
                  <w:tcW w:w="6535" w:type="dxa"/>
                  <w:gridSpan w:val="2"/>
                </w:tcPr>
                <w:p w14:paraId="36DFE714" w14:textId="7EEC9D39" w:rsidR="00CE597A" w:rsidRDefault="00CE597A" w:rsidP="00CE597A">
                  <w:pPr>
                    <w:pStyle w:val="Konten"/>
                    <w:rPr>
                      <w:rFonts w:eastAsiaTheme="majorEastAsia" w:cstheme="majorBidi"/>
                      <w:szCs w:val="28"/>
                    </w:rPr>
                  </w:pPr>
                </w:p>
              </w:tc>
            </w:tr>
          </w:tbl>
          <w:p w14:paraId="35F78A2E" w14:textId="319FBC65" w:rsidR="00F1363B" w:rsidRPr="008E4B95" w:rsidRDefault="00F1363B" w:rsidP="00F1363B">
            <w:pPr>
              <w:pStyle w:val="Konten"/>
              <w:numPr>
                <w:ilvl w:val="0"/>
                <w:numId w:val="3"/>
              </w:numPr>
              <w:spacing w:line="240" w:lineRule="auto"/>
              <w:rPr>
                <w:iCs/>
                <w:color w:val="FF0000"/>
                <w:szCs w:val="28"/>
              </w:rPr>
            </w:pPr>
            <w:r>
              <w:rPr>
                <w:rFonts w:eastAsiaTheme="majorEastAsia" w:cstheme="majorBidi"/>
                <w:szCs w:val="28"/>
              </w:rPr>
              <w:t xml:space="preserve">Melihat data </w:t>
            </w:r>
            <w:r>
              <w:rPr>
                <w:rFonts w:eastAsiaTheme="majorEastAsia" w:cstheme="majorBidi"/>
                <w:szCs w:val="28"/>
              </w:rPr>
              <w:t>tagihan</w:t>
            </w:r>
            <w:r>
              <w:rPr>
                <w:rFonts w:eastAsiaTheme="majorEastAsia" w:cstheme="majorBidi"/>
                <w:szCs w:val="28"/>
              </w:rPr>
              <w:t xml:space="preserve"> </w:t>
            </w:r>
            <w:r>
              <w:rPr>
                <w:rFonts w:eastAsiaTheme="majorEastAsia" w:cstheme="majorBidi"/>
                <w:szCs w:val="28"/>
              </w:rPr>
              <w:t>Kepala Sekolah</w:t>
            </w:r>
          </w:p>
          <w:p w14:paraId="13414270" w14:textId="77777777" w:rsidR="008E4B95" w:rsidRPr="00DA08AF" w:rsidRDefault="008E4B95" w:rsidP="008E4B95">
            <w:pPr>
              <w:pStyle w:val="Konten"/>
              <w:spacing w:line="240" w:lineRule="auto"/>
              <w:ind w:left="720"/>
              <w:rPr>
                <w:iCs/>
                <w:color w:val="FF0000"/>
                <w:szCs w:val="28"/>
              </w:rPr>
            </w:pPr>
          </w:p>
          <w:tbl>
            <w:tblPr>
              <w:tblStyle w:val="TableGrid"/>
              <w:tblW w:w="0" w:type="auto"/>
              <w:tblInd w:w="720" w:type="dxa"/>
              <w:tblLook w:val="04A0" w:firstRow="1" w:lastRow="0" w:firstColumn="1" w:lastColumn="0" w:noHBand="0" w:noVBand="1"/>
            </w:tblPr>
            <w:tblGrid>
              <w:gridCol w:w="2734"/>
              <w:gridCol w:w="291"/>
              <w:gridCol w:w="6244"/>
            </w:tblGrid>
            <w:tr w:rsidR="00F1363B" w14:paraId="5F91F680" w14:textId="77777777" w:rsidTr="00854FDA">
              <w:tc>
                <w:tcPr>
                  <w:tcW w:w="2734" w:type="dxa"/>
                </w:tcPr>
                <w:p w14:paraId="747CE09F" w14:textId="77777777" w:rsidR="00F1363B" w:rsidRDefault="00F1363B" w:rsidP="00F1363B">
                  <w:pPr>
                    <w:pStyle w:val="Konten"/>
                    <w:rPr>
                      <w:iCs/>
                      <w:color w:val="FF0000"/>
                      <w:szCs w:val="28"/>
                    </w:rPr>
                  </w:pPr>
                  <w:r w:rsidRPr="00DA08AF">
                    <w:rPr>
                      <w:rFonts w:eastAsiaTheme="majorEastAsia" w:cstheme="majorBidi"/>
                      <w:szCs w:val="28"/>
                    </w:rPr>
                    <w:t>URL</w:t>
                  </w:r>
                </w:p>
              </w:tc>
              <w:tc>
                <w:tcPr>
                  <w:tcW w:w="291" w:type="dxa"/>
                </w:tcPr>
                <w:p w14:paraId="75C232C3" w14:textId="77777777" w:rsidR="00F1363B" w:rsidRPr="00DA08AF" w:rsidRDefault="00F1363B" w:rsidP="00F1363B">
                  <w:pPr>
                    <w:pStyle w:val="Konten"/>
                    <w:rPr>
                      <w:rFonts w:eastAsiaTheme="majorEastAsia" w:cstheme="majorBidi"/>
                      <w:szCs w:val="28"/>
                    </w:rPr>
                  </w:pPr>
                  <w:r w:rsidRPr="00DA08AF">
                    <w:rPr>
                      <w:rFonts w:eastAsiaTheme="majorEastAsia" w:cstheme="majorBidi"/>
                      <w:szCs w:val="28"/>
                    </w:rPr>
                    <w:t>:</w:t>
                  </w:r>
                </w:p>
              </w:tc>
              <w:tc>
                <w:tcPr>
                  <w:tcW w:w="6244" w:type="dxa"/>
                </w:tcPr>
                <w:p w14:paraId="36225E8C" w14:textId="63D929A4" w:rsidR="00F1363B" w:rsidRDefault="00F1363B" w:rsidP="00F1363B">
                  <w:pPr>
                    <w:pStyle w:val="Konten"/>
                    <w:rPr>
                      <w:iCs/>
                      <w:color w:val="FF0000"/>
                      <w:szCs w:val="28"/>
                    </w:rPr>
                  </w:pPr>
                  <w:hyperlink r:id="rId16" w:history="1">
                    <w:r w:rsidRPr="00AE2A6E">
                      <w:rPr>
                        <w:rStyle w:val="Hyperlink"/>
                        <w:iCs/>
                        <w:szCs w:val="28"/>
                      </w:rPr>
                      <w:t>https://localhost:3000/</w:t>
                    </w:r>
                    <w:r w:rsidRPr="00AE2A6E">
                      <w:rPr>
                        <w:rStyle w:val="Hyperlink"/>
                        <w:iCs/>
                        <w:szCs w:val="28"/>
                      </w:rPr>
                      <w:t>k</w:t>
                    </w:r>
                    <w:r w:rsidRPr="00AE2A6E">
                      <w:rPr>
                        <w:rStyle w:val="Hyperlink"/>
                        <w:iCs/>
                      </w:rPr>
                      <w:t>epalasekolah</w:t>
                    </w:r>
                    <w:r w:rsidRPr="00AE2A6E">
                      <w:rPr>
                        <w:rStyle w:val="Hyperlink"/>
                        <w:iCs/>
                        <w:szCs w:val="28"/>
                      </w:rPr>
                      <w:t>/posts</w:t>
                    </w:r>
                  </w:hyperlink>
                </w:p>
              </w:tc>
            </w:tr>
            <w:tr w:rsidR="00F1363B" w14:paraId="6713C30A" w14:textId="77777777" w:rsidTr="00854FDA">
              <w:tc>
                <w:tcPr>
                  <w:tcW w:w="2734" w:type="dxa"/>
                </w:tcPr>
                <w:p w14:paraId="7DAA7DF0" w14:textId="77777777" w:rsidR="00F1363B" w:rsidRPr="00DA08AF" w:rsidRDefault="00F1363B" w:rsidP="00F1363B">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291" w:type="dxa"/>
                </w:tcPr>
                <w:p w14:paraId="10AE608B" w14:textId="77777777" w:rsidR="00F1363B" w:rsidRPr="00DA08AF" w:rsidRDefault="00F1363B" w:rsidP="00F1363B">
                  <w:pPr>
                    <w:pStyle w:val="Konten"/>
                    <w:rPr>
                      <w:rFonts w:eastAsiaTheme="majorEastAsia" w:cstheme="majorBidi"/>
                      <w:szCs w:val="28"/>
                    </w:rPr>
                  </w:pPr>
                  <w:r w:rsidRPr="00DA08AF">
                    <w:rPr>
                      <w:rFonts w:eastAsiaTheme="majorEastAsia" w:cstheme="majorBidi"/>
                      <w:szCs w:val="28"/>
                    </w:rPr>
                    <w:t>:</w:t>
                  </w:r>
                </w:p>
              </w:tc>
              <w:tc>
                <w:tcPr>
                  <w:tcW w:w="6244" w:type="dxa"/>
                </w:tcPr>
                <w:p w14:paraId="0CBA6DD2" w14:textId="77777777" w:rsidR="00F1363B" w:rsidRDefault="00F1363B" w:rsidP="00F1363B">
                  <w:pPr>
                    <w:pStyle w:val="Konten"/>
                    <w:rPr>
                      <w:iCs/>
                      <w:color w:val="FF0000"/>
                      <w:szCs w:val="28"/>
                    </w:rPr>
                  </w:pPr>
                  <w:r>
                    <w:rPr>
                      <w:rFonts w:eastAsiaTheme="majorEastAsia" w:cstheme="majorBidi"/>
                      <w:szCs w:val="28"/>
                    </w:rPr>
                    <w:t>GET</w:t>
                  </w:r>
                </w:p>
              </w:tc>
            </w:tr>
            <w:tr w:rsidR="00F1363B" w14:paraId="16873B48" w14:textId="77777777" w:rsidTr="00854FDA">
              <w:tc>
                <w:tcPr>
                  <w:tcW w:w="9269" w:type="dxa"/>
                  <w:gridSpan w:val="3"/>
                </w:tcPr>
                <w:p w14:paraId="7C2E47D9" w14:textId="77777777" w:rsidR="00F1363B" w:rsidRDefault="00F1363B" w:rsidP="00F1363B">
                  <w:pPr>
                    <w:pStyle w:val="Konten"/>
                    <w:rPr>
                      <w:iCs/>
                      <w:color w:val="FF0000"/>
                      <w:szCs w:val="28"/>
                    </w:rPr>
                  </w:pPr>
                  <w:r w:rsidRPr="00DA08AF">
                    <w:rPr>
                      <w:rFonts w:eastAsiaTheme="majorEastAsia" w:cstheme="majorBidi"/>
                      <w:szCs w:val="28"/>
                    </w:rPr>
                    <w:t>Deskripsi</w:t>
                  </w:r>
                </w:p>
              </w:tc>
            </w:tr>
            <w:tr w:rsidR="00F1363B" w14:paraId="625D2E0B" w14:textId="77777777" w:rsidTr="00854FDA">
              <w:tc>
                <w:tcPr>
                  <w:tcW w:w="2734" w:type="dxa"/>
                </w:tcPr>
                <w:p w14:paraId="2E2FDC51" w14:textId="77777777" w:rsidR="00F1363B" w:rsidRPr="00DA08AF" w:rsidRDefault="00F1363B" w:rsidP="00F1363B">
                  <w:pPr>
                    <w:pStyle w:val="Konten"/>
                    <w:rPr>
                      <w:rFonts w:eastAsiaTheme="majorEastAsia" w:cstheme="majorBidi"/>
                      <w:szCs w:val="28"/>
                    </w:rPr>
                  </w:pPr>
                  <w:r>
                    <w:rPr>
                      <w:rFonts w:eastAsiaTheme="majorEastAsia" w:cstheme="majorBidi"/>
                      <w:szCs w:val="28"/>
                    </w:rPr>
                    <w:t>Nama</w:t>
                  </w:r>
                </w:p>
              </w:tc>
              <w:tc>
                <w:tcPr>
                  <w:tcW w:w="6535" w:type="dxa"/>
                  <w:gridSpan w:val="2"/>
                </w:tcPr>
                <w:p w14:paraId="7D23D2DC" w14:textId="1C3DFC09" w:rsidR="00F1363B" w:rsidRPr="00DA08AF" w:rsidRDefault="00F1363B" w:rsidP="00F1363B">
                  <w:pPr>
                    <w:pStyle w:val="Konten"/>
                    <w:rPr>
                      <w:rFonts w:eastAsiaTheme="majorEastAsia" w:cstheme="majorBidi"/>
                      <w:szCs w:val="28"/>
                    </w:rPr>
                  </w:pPr>
                  <w:r>
                    <w:rPr>
                      <w:rFonts w:eastAsiaTheme="majorEastAsia" w:cstheme="majorBidi"/>
                      <w:szCs w:val="28"/>
                    </w:rPr>
                    <w:t>Prasetyo A</w:t>
                  </w:r>
                  <w:r>
                    <w:rPr>
                      <w:rFonts w:eastAsiaTheme="majorEastAsia" w:cstheme="majorBidi"/>
                      <w:szCs w:val="28"/>
                    </w:rPr>
                    <w:t>di</w:t>
                  </w:r>
                  <w:r>
                    <w:rPr>
                      <w:rFonts w:eastAsiaTheme="majorEastAsia" w:cstheme="majorBidi"/>
                      <w:szCs w:val="28"/>
                    </w:rPr>
                    <w:t xml:space="preserve"> Wibowo</w:t>
                  </w:r>
                </w:p>
              </w:tc>
            </w:tr>
            <w:tr w:rsidR="00F1363B" w14:paraId="186AF9C7" w14:textId="77777777" w:rsidTr="00854FDA">
              <w:tc>
                <w:tcPr>
                  <w:tcW w:w="2734" w:type="dxa"/>
                </w:tcPr>
                <w:p w14:paraId="2BBC3A08" w14:textId="77777777" w:rsidR="00F1363B" w:rsidRDefault="00F1363B" w:rsidP="00F1363B">
                  <w:pPr>
                    <w:pStyle w:val="Konten"/>
                    <w:rPr>
                      <w:rFonts w:eastAsiaTheme="majorEastAsia" w:cstheme="majorBidi"/>
                      <w:szCs w:val="28"/>
                    </w:rPr>
                  </w:pPr>
                  <w:r>
                    <w:rPr>
                      <w:rFonts w:eastAsiaTheme="majorEastAsia" w:cstheme="majorBidi"/>
                      <w:szCs w:val="28"/>
                    </w:rPr>
                    <w:t>Tagihan</w:t>
                  </w:r>
                </w:p>
              </w:tc>
              <w:tc>
                <w:tcPr>
                  <w:tcW w:w="6535" w:type="dxa"/>
                  <w:gridSpan w:val="2"/>
                </w:tcPr>
                <w:p w14:paraId="6F0B1D2B" w14:textId="7B2F8D1F" w:rsidR="00F1363B" w:rsidRDefault="00F1363B" w:rsidP="00F1363B">
                  <w:pPr>
                    <w:pStyle w:val="Konten"/>
                    <w:rPr>
                      <w:rFonts w:eastAsiaTheme="majorEastAsia" w:cstheme="majorBidi"/>
                      <w:szCs w:val="28"/>
                    </w:rPr>
                  </w:pPr>
                  <w:r>
                    <w:rPr>
                      <w:rFonts w:eastAsiaTheme="majorEastAsia" w:cstheme="majorBidi"/>
                      <w:szCs w:val="28"/>
                    </w:rPr>
                    <w:t>1</w:t>
                  </w:r>
                  <w:r>
                    <w:rPr>
                      <w:rFonts w:eastAsiaTheme="majorEastAsia" w:cstheme="majorBidi"/>
                      <w:szCs w:val="28"/>
                    </w:rPr>
                    <w:t>5</w:t>
                  </w:r>
                  <w:r>
                    <w:rPr>
                      <w:rFonts w:eastAsiaTheme="majorEastAsia" w:cstheme="majorBidi"/>
                      <w:szCs w:val="28"/>
                    </w:rPr>
                    <w:t>00000</w:t>
                  </w:r>
                </w:p>
              </w:tc>
            </w:tr>
          </w:tbl>
          <w:p w14:paraId="7CAF9430" w14:textId="15A3B068" w:rsidR="00E265B1" w:rsidRPr="008E4B95" w:rsidRDefault="00E265B1" w:rsidP="00E265B1">
            <w:pPr>
              <w:pStyle w:val="Konten"/>
              <w:numPr>
                <w:ilvl w:val="0"/>
                <w:numId w:val="3"/>
              </w:numPr>
              <w:spacing w:line="240" w:lineRule="auto"/>
              <w:rPr>
                <w:iCs/>
                <w:color w:val="FF0000"/>
                <w:szCs w:val="28"/>
              </w:rPr>
            </w:pPr>
            <w:r>
              <w:rPr>
                <w:rFonts w:eastAsiaTheme="majorEastAsia" w:cstheme="majorBidi"/>
                <w:szCs w:val="28"/>
              </w:rPr>
              <w:t xml:space="preserve">Melihat data pembayaran </w:t>
            </w:r>
            <w:r>
              <w:rPr>
                <w:rFonts w:eastAsiaTheme="majorEastAsia" w:cstheme="majorBidi"/>
                <w:szCs w:val="28"/>
              </w:rPr>
              <w:t>Siswa</w:t>
            </w:r>
          </w:p>
          <w:p w14:paraId="633B6BFC" w14:textId="77777777" w:rsidR="008E4B95" w:rsidRPr="00DA08AF" w:rsidRDefault="008E4B95" w:rsidP="008E4B95">
            <w:pPr>
              <w:pStyle w:val="Konten"/>
              <w:spacing w:line="240" w:lineRule="auto"/>
              <w:ind w:left="720"/>
              <w:rPr>
                <w:iCs/>
                <w:color w:val="FF0000"/>
                <w:szCs w:val="28"/>
              </w:rPr>
            </w:pPr>
          </w:p>
          <w:tbl>
            <w:tblPr>
              <w:tblStyle w:val="TableGrid"/>
              <w:tblW w:w="0" w:type="auto"/>
              <w:tblInd w:w="720" w:type="dxa"/>
              <w:tblLook w:val="04A0" w:firstRow="1" w:lastRow="0" w:firstColumn="1" w:lastColumn="0" w:noHBand="0" w:noVBand="1"/>
            </w:tblPr>
            <w:tblGrid>
              <w:gridCol w:w="2734"/>
              <w:gridCol w:w="291"/>
              <w:gridCol w:w="6244"/>
            </w:tblGrid>
            <w:tr w:rsidR="00E265B1" w14:paraId="013BB8CB" w14:textId="77777777" w:rsidTr="00854FDA">
              <w:tc>
                <w:tcPr>
                  <w:tcW w:w="2734" w:type="dxa"/>
                </w:tcPr>
                <w:p w14:paraId="76D4E0A8" w14:textId="77777777" w:rsidR="00E265B1" w:rsidRDefault="00E265B1" w:rsidP="00E265B1">
                  <w:pPr>
                    <w:pStyle w:val="Konten"/>
                    <w:rPr>
                      <w:iCs/>
                      <w:color w:val="FF0000"/>
                      <w:szCs w:val="28"/>
                    </w:rPr>
                  </w:pPr>
                  <w:r w:rsidRPr="00DA08AF">
                    <w:rPr>
                      <w:rFonts w:eastAsiaTheme="majorEastAsia" w:cstheme="majorBidi"/>
                      <w:szCs w:val="28"/>
                    </w:rPr>
                    <w:t>URL</w:t>
                  </w:r>
                </w:p>
              </w:tc>
              <w:tc>
                <w:tcPr>
                  <w:tcW w:w="291" w:type="dxa"/>
                </w:tcPr>
                <w:p w14:paraId="5FBB8A89" w14:textId="77777777" w:rsidR="00E265B1" w:rsidRPr="00DA08AF" w:rsidRDefault="00E265B1" w:rsidP="00E265B1">
                  <w:pPr>
                    <w:pStyle w:val="Konten"/>
                    <w:rPr>
                      <w:rFonts w:eastAsiaTheme="majorEastAsia" w:cstheme="majorBidi"/>
                      <w:szCs w:val="28"/>
                    </w:rPr>
                  </w:pPr>
                  <w:r w:rsidRPr="00DA08AF">
                    <w:rPr>
                      <w:rFonts w:eastAsiaTheme="majorEastAsia" w:cstheme="majorBidi"/>
                      <w:szCs w:val="28"/>
                    </w:rPr>
                    <w:t>:</w:t>
                  </w:r>
                </w:p>
              </w:tc>
              <w:tc>
                <w:tcPr>
                  <w:tcW w:w="6244" w:type="dxa"/>
                </w:tcPr>
                <w:p w14:paraId="38BE8D33" w14:textId="240BE50E" w:rsidR="00E265B1" w:rsidRDefault="00752973" w:rsidP="00E265B1">
                  <w:pPr>
                    <w:pStyle w:val="Konten"/>
                    <w:rPr>
                      <w:iCs/>
                      <w:color w:val="FF0000"/>
                      <w:szCs w:val="28"/>
                    </w:rPr>
                  </w:pPr>
                  <w:hyperlink r:id="rId17" w:history="1">
                    <w:r w:rsidRPr="00AE2A6E">
                      <w:rPr>
                        <w:rStyle w:val="Hyperlink"/>
                        <w:iCs/>
                        <w:szCs w:val="28"/>
                      </w:rPr>
                      <w:t>https://localhost:3000/</w:t>
                    </w:r>
                    <w:r w:rsidRPr="00AE2A6E">
                      <w:rPr>
                        <w:rStyle w:val="Hyperlink"/>
                        <w:iCs/>
                        <w:szCs w:val="28"/>
                      </w:rPr>
                      <w:t>s</w:t>
                    </w:r>
                    <w:r w:rsidRPr="00AE2A6E">
                      <w:rPr>
                        <w:rStyle w:val="Hyperlink"/>
                        <w:iCs/>
                      </w:rPr>
                      <w:t>iswa</w:t>
                    </w:r>
                    <w:r w:rsidRPr="00AE2A6E">
                      <w:rPr>
                        <w:rStyle w:val="Hyperlink"/>
                        <w:iCs/>
                        <w:szCs w:val="28"/>
                      </w:rPr>
                      <w:t>/posts/1</w:t>
                    </w:r>
                  </w:hyperlink>
                </w:p>
              </w:tc>
            </w:tr>
            <w:tr w:rsidR="00E265B1" w14:paraId="13467C8A" w14:textId="77777777" w:rsidTr="00854FDA">
              <w:tc>
                <w:tcPr>
                  <w:tcW w:w="2734" w:type="dxa"/>
                </w:tcPr>
                <w:p w14:paraId="6B2D005C" w14:textId="77777777" w:rsidR="00E265B1" w:rsidRPr="00DA08AF" w:rsidRDefault="00E265B1" w:rsidP="00E265B1">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291" w:type="dxa"/>
                </w:tcPr>
                <w:p w14:paraId="3873C79A" w14:textId="77777777" w:rsidR="00E265B1" w:rsidRPr="00DA08AF" w:rsidRDefault="00E265B1" w:rsidP="00E265B1">
                  <w:pPr>
                    <w:pStyle w:val="Konten"/>
                    <w:rPr>
                      <w:rFonts w:eastAsiaTheme="majorEastAsia" w:cstheme="majorBidi"/>
                      <w:szCs w:val="28"/>
                    </w:rPr>
                  </w:pPr>
                  <w:r w:rsidRPr="00DA08AF">
                    <w:rPr>
                      <w:rFonts w:eastAsiaTheme="majorEastAsia" w:cstheme="majorBidi"/>
                      <w:szCs w:val="28"/>
                    </w:rPr>
                    <w:t>:</w:t>
                  </w:r>
                </w:p>
              </w:tc>
              <w:tc>
                <w:tcPr>
                  <w:tcW w:w="6244" w:type="dxa"/>
                </w:tcPr>
                <w:p w14:paraId="4CBD3FD4" w14:textId="77777777" w:rsidR="00E265B1" w:rsidRDefault="00E265B1" w:rsidP="00E265B1">
                  <w:pPr>
                    <w:pStyle w:val="Konten"/>
                    <w:rPr>
                      <w:iCs/>
                      <w:color w:val="FF0000"/>
                      <w:szCs w:val="28"/>
                    </w:rPr>
                  </w:pPr>
                  <w:r>
                    <w:rPr>
                      <w:rFonts w:eastAsiaTheme="majorEastAsia" w:cstheme="majorBidi"/>
                      <w:szCs w:val="28"/>
                    </w:rPr>
                    <w:t>GET</w:t>
                  </w:r>
                </w:p>
              </w:tc>
            </w:tr>
            <w:tr w:rsidR="00E265B1" w14:paraId="19ECD297" w14:textId="77777777" w:rsidTr="00854FDA">
              <w:tc>
                <w:tcPr>
                  <w:tcW w:w="9269" w:type="dxa"/>
                  <w:gridSpan w:val="3"/>
                </w:tcPr>
                <w:p w14:paraId="1224696A" w14:textId="77777777" w:rsidR="00E265B1" w:rsidRDefault="00E265B1" w:rsidP="00E265B1">
                  <w:pPr>
                    <w:pStyle w:val="Konten"/>
                    <w:rPr>
                      <w:iCs/>
                      <w:color w:val="FF0000"/>
                      <w:szCs w:val="28"/>
                    </w:rPr>
                  </w:pPr>
                  <w:r w:rsidRPr="00DA08AF">
                    <w:rPr>
                      <w:rFonts w:eastAsiaTheme="majorEastAsia" w:cstheme="majorBidi"/>
                      <w:szCs w:val="28"/>
                    </w:rPr>
                    <w:t>Deskripsi</w:t>
                  </w:r>
                </w:p>
              </w:tc>
            </w:tr>
            <w:tr w:rsidR="00E265B1" w14:paraId="467C7265" w14:textId="77777777" w:rsidTr="00854FDA">
              <w:tc>
                <w:tcPr>
                  <w:tcW w:w="2734" w:type="dxa"/>
                </w:tcPr>
                <w:p w14:paraId="2D579E7C" w14:textId="77777777" w:rsidR="00E265B1" w:rsidRPr="00DA08AF" w:rsidRDefault="00E265B1" w:rsidP="00E265B1">
                  <w:pPr>
                    <w:pStyle w:val="Konten"/>
                    <w:rPr>
                      <w:rFonts w:eastAsiaTheme="majorEastAsia" w:cstheme="majorBidi"/>
                      <w:szCs w:val="28"/>
                    </w:rPr>
                  </w:pPr>
                  <w:r>
                    <w:rPr>
                      <w:rFonts w:eastAsiaTheme="majorEastAsia" w:cstheme="majorBidi"/>
                      <w:szCs w:val="28"/>
                    </w:rPr>
                    <w:t>NIS</w:t>
                  </w:r>
                </w:p>
              </w:tc>
              <w:tc>
                <w:tcPr>
                  <w:tcW w:w="6535" w:type="dxa"/>
                  <w:gridSpan w:val="2"/>
                </w:tcPr>
                <w:p w14:paraId="1567B44C" w14:textId="77777777" w:rsidR="00E265B1" w:rsidRPr="00DA08AF" w:rsidRDefault="00E265B1" w:rsidP="00E265B1">
                  <w:pPr>
                    <w:pStyle w:val="Konten"/>
                    <w:rPr>
                      <w:rFonts w:eastAsiaTheme="majorEastAsia" w:cstheme="majorBidi"/>
                      <w:szCs w:val="28"/>
                    </w:rPr>
                  </w:pPr>
                  <w:r>
                    <w:rPr>
                      <w:rFonts w:eastAsiaTheme="majorEastAsia" w:cstheme="majorBidi"/>
                      <w:szCs w:val="28"/>
                    </w:rPr>
                    <w:t>1</w:t>
                  </w:r>
                </w:p>
              </w:tc>
            </w:tr>
            <w:tr w:rsidR="00E265B1" w14:paraId="73527B82" w14:textId="77777777" w:rsidTr="00854FDA">
              <w:tc>
                <w:tcPr>
                  <w:tcW w:w="2734" w:type="dxa"/>
                </w:tcPr>
                <w:p w14:paraId="2F3D5BAB" w14:textId="77777777" w:rsidR="00E265B1" w:rsidRPr="00DA08AF" w:rsidRDefault="00E265B1" w:rsidP="00E265B1">
                  <w:pPr>
                    <w:pStyle w:val="Konten"/>
                    <w:rPr>
                      <w:rFonts w:eastAsiaTheme="majorEastAsia" w:cstheme="majorBidi"/>
                      <w:szCs w:val="28"/>
                    </w:rPr>
                  </w:pPr>
                  <w:r>
                    <w:rPr>
                      <w:rFonts w:eastAsiaTheme="majorEastAsia" w:cstheme="majorBidi"/>
                      <w:szCs w:val="28"/>
                    </w:rPr>
                    <w:t>Nama</w:t>
                  </w:r>
                </w:p>
              </w:tc>
              <w:tc>
                <w:tcPr>
                  <w:tcW w:w="6535" w:type="dxa"/>
                  <w:gridSpan w:val="2"/>
                </w:tcPr>
                <w:p w14:paraId="5FF273D4" w14:textId="4F72E605" w:rsidR="00E265B1" w:rsidRPr="00DA08AF" w:rsidRDefault="00E265B1" w:rsidP="00E265B1">
                  <w:pPr>
                    <w:pStyle w:val="Konten"/>
                    <w:rPr>
                      <w:rFonts w:eastAsiaTheme="majorEastAsia" w:cstheme="majorBidi"/>
                      <w:szCs w:val="28"/>
                    </w:rPr>
                  </w:pPr>
                  <w:r>
                    <w:rPr>
                      <w:rFonts w:eastAsiaTheme="majorEastAsia" w:cstheme="majorBidi"/>
                      <w:szCs w:val="28"/>
                    </w:rPr>
                    <w:t>Prasetyo A</w:t>
                  </w:r>
                  <w:r>
                    <w:rPr>
                      <w:rFonts w:eastAsiaTheme="majorEastAsia" w:cstheme="majorBidi"/>
                      <w:szCs w:val="28"/>
                    </w:rPr>
                    <w:t>d</w:t>
                  </w:r>
                  <w:r>
                    <w:rPr>
                      <w:rFonts w:eastAsiaTheme="majorEastAsia" w:cstheme="majorBidi"/>
                      <w:szCs w:val="28"/>
                    </w:rPr>
                    <w:t>i Wibowo</w:t>
                  </w:r>
                </w:p>
              </w:tc>
            </w:tr>
            <w:tr w:rsidR="00E265B1" w14:paraId="6706BB58" w14:textId="77777777" w:rsidTr="00854FDA">
              <w:tc>
                <w:tcPr>
                  <w:tcW w:w="2734" w:type="dxa"/>
                </w:tcPr>
                <w:p w14:paraId="3E590EDB" w14:textId="77777777" w:rsidR="00E265B1" w:rsidRDefault="00E265B1" w:rsidP="00E265B1">
                  <w:pPr>
                    <w:pStyle w:val="Konten"/>
                    <w:rPr>
                      <w:rFonts w:eastAsiaTheme="majorEastAsia" w:cstheme="majorBidi"/>
                      <w:szCs w:val="28"/>
                    </w:rPr>
                  </w:pPr>
                  <w:r>
                    <w:rPr>
                      <w:rFonts w:eastAsiaTheme="majorEastAsia" w:cstheme="majorBidi"/>
                      <w:szCs w:val="28"/>
                    </w:rPr>
                    <w:t>Tagihan</w:t>
                  </w:r>
                </w:p>
              </w:tc>
              <w:tc>
                <w:tcPr>
                  <w:tcW w:w="6535" w:type="dxa"/>
                  <w:gridSpan w:val="2"/>
                </w:tcPr>
                <w:p w14:paraId="799BBF4C" w14:textId="44D9724C" w:rsidR="00E265B1" w:rsidRDefault="00E265B1" w:rsidP="00E265B1">
                  <w:pPr>
                    <w:pStyle w:val="Konten"/>
                    <w:rPr>
                      <w:rFonts w:eastAsiaTheme="majorEastAsia" w:cstheme="majorBidi"/>
                      <w:szCs w:val="28"/>
                    </w:rPr>
                  </w:pPr>
                  <w:r>
                    <w:rPr>
                      <w:rFonts w:eastAsiaTheme="majorEastAsia" w:cstheme="majorBidi"/>
                      <w:szCs w:val="28"/>
                    </w:rPr>
                    <w:t>1</w:t>
                  </w:r>
                  <w:r>
                    <w:rPr>
                      <w:rFonts w:eastAsiaTheme="majorEastAsia" w:cstheme="majorBidi"/>
                      <w:szCs w:val="28"/>
                    </w:rPr>
                    <w:t>5</w:t>
                  </w:r>
                  <w:r>
                    <w:rPr>
                      <w:rFonts w:eastAsiaTheme="majorEastAsia" w:cstheme="majorBidi"/>
                      <w:szCs w:val="28"/>
                    </w:rPr>
                    <w:t>00000</w:t>
                  </w:r>
                </w:p>
              </w:tc>
            </w:tr>
            <w:tr w:rsidR="00E265B1" w14:paraId="2602826C" w14:textId="77777777" w:rsidTr="00854FDA">
              <w:tc>
                <w:tcPr>
                  <w:tcW w:w="2734" w:type="dxa"/>
                </w:tcPr>
                <w:p w14:paraId="084E1F2D" w14:textId="77777777" w:rsidR="00E265B1" w:rsidRDefault="00E265B1" w:rsidP="00E265B1">
                  <w:pPr>
                    <w:pStyle w:val="Konten"/>
                    <w:rPr>
                      <w:rFonts w:eastAsiaTheme="majorEastAsia" w:cstheme="majorBidi"/>
                      <w:szCs w:val="28"/>
                    </w:rPr>
                  </w:pPr>
                  <w:r>
                    <w:rPr>
                      <w:rFonts w:eastAsiaTheme="majorEastAsia" w:cstheme="majorBidi"/>
                      <w:szCs w:val="28"/>
                    </w:rPr>
                    <w:t>Tanggal</w:t>
                  </w:r>
                </w:p>
              </w:tc>
              <w:tc>
                <w:tcPr>
                  <w:tcW w:w="6535" w:type="dxa"/>
                  <w:gridSpan w:val="2"/>
                </w:tcPr>
                <w:p w14:paraId="380EACA8" w14:textId="77777777" w:rsidR="00E265B1" w:rsidRDefault="00E265B1" w:rsidP="00E265B1">
                  <w:pPr>
                    <w:pStyle w:val="Konten"/>
                    <w:rPr>
                      <w:rFonts w:eastAsiaTheme="majorEastAsia" w:cstheme="majorBidi"/>
                      <w:szCs w:val="28"/>
                    </w:rPr>
                  </w:pPr>
                  <w:r>
                    <w:rPr>
                      <w:rFonts w:eastAsiaTheme="majorEastAsia" w:cstheme="majorBidi"/>
                      <w:szCs w:val="28"/>
                    </w:rPr>
                    <w:t>28-06-2024</w:t>
                  </w:r>
                </w:p>
              </w:tc>
            </w:tr>
            <w:tr w:rsidR="00E265B1" w14:paraId="487B20BD" w14:textId="77777777" w:rsidTr="00854FDA">
              <w:tc>
                <w:tcPr>
                  <w:tcW w:w="2734" w:type="dxa"/>
                </w:tcPr>
                <w:p w14:paraId="49523776" w14:textId="77777777" w:rsidR="00E265B1" w:rsidRDefault="00E265B1" w:rsidP="00E265B1">
                  <w:pPr>
                    <w:pStyle w:val="Konten"/>
                    <w:rPr>
                      <w:rFonts w:eastAsiaTheme="majorEastAsia" w:cstheme="majorBidi"/>
                      <w:szCs w:val="28"/>
                    </w:rPr>
                  </w:pPr>
                  <w:r>
                    <w:rPr>
                      <w:rFonts w:eastAsiaTheme="majorEastAsia" w:cstheme="majorBidi"/>
                      <w:szCs w:val="28"/>
                    </w:rPr>
                    <w:t>Berita1</w:t>
                  </w:r>
                </w:p>
              </w:tc>
              <w:tc>
                <w:tcPr>
                  <w:tcW w:w="6535" w:type="dxa"/>
                  <w:gridSpan w:val="2"/>
                </w:tcPr>
                <w:p w14:paraId="7226759E" w14:textId="77777777" w:rsidR="00E265B1" w:rsidRDefault="00E265B1" w:rsidP="00E265B1">
                  <w:pPr>
                    <w:pStyle w:val="Konten"/>
                    <w:rPr>
                      <w:rFonts w:eastAsiaTheme="majorEastAsia" w:cstheme="majorBidi"/>
                      <w:szCs w:val="28"/>
                    </w:rPr>
                  </w:pPr>
                  <w:r>
                    <w:rPr>
                      <w:rFonts w:eastAsiaTheme="majorEastAsia" w:cstheme="majorBidi"/>
                      <w:szCs w:val="28"/>
                    </w:rPr>
                    <w:t>Pembayaran SKS</w:t>
                  </w:r>
                </w:p>
              </w:tc>
            </w:tr>
            <w:tr w:rsidR="00E265B1" w14:paraId="185252E1" w14:textId="77777777" w:rsidTr="00854FDA">
              <w:tc>
                <w:tcPr>
                  <w:tcW w:w="2734" w:type="dxa"/>
                </w:tcPr>
                <w:p w14:paraId="36A3D3B1" w14:textId="77777777" w:rsidR="00E265B1" w:rsidRDefault="00E265B1" w:rsidP="00E265B1">
                  <w:pPr>
                    <w:pStyle w:val="Konten"/>
                    <w:rPr>
                      <w:rFonts w:eastAsiaTheme="majorEastAsia" w:cstheme="majorBidi"/>
                      <w:szCs w:val="28"/>
                    </w:rPr>
                  </w:pPr>
                  <w:r>
                    <w:rPr>
                      <w:rFonts w:eastAsiaTheme="majorEastAsia" w:cstheme="majorBidi"/>
                      <w:szCs w:val="28"/>
                    </w:rPr>
                    <w:t>Berita2</w:t>
                  </w:r>
                </w:p>
              </w:tc>
              <w:tc>
                <w:tcPr>
                  <w:tcW w:w="6535" w:type="dxa"/>
                  <w:gridSpan w:val="2"/>
                </w:tcPr>
                <w:p w14:paraId="45FD0FC2" w14:textId="77777777" w:rsidR="00E265B1" w:rsidRDefault="00E265B1" w:rsidP="00E265B1">
                  <w:pPr>
                    <w:pStyle w:val="Konten"/>
                    <w:rPr>
                      <w:rFonts w:eastAsiaTheme="majorEastAsia" w:cstheme="majorBidi"/>
                      <w:szCs w:val="28"/>
                    </w:rPr>
                  </w:pPr>
                  <w:r>
                    <w:rPr>
                      <w:rFonts w:eastAsiaTheme="majorEastAsia" w:cstheme="majorBidi"/>
                      <w:szCs w:val="28"/>
                    </w:rPr>
                    <w:t>Pembayaran SPP</w:t>
                  </w:r>
                </w:p>
              </w:tc>
            </w:tr>
            <w:tr w:rsidR="00E265B1" w14:paraId="62875E85" w14:textId="77777777" w:rsidTr="00854FDA">
              <w:tc>
                <w:tcPr>
                  <w:tcW w:w="2734" w:type="dxa"/>
                </w:tcPr>
                <w:p w14:paraId="29424D91" w14:textId="77777777" w:rsidR="00E265B1" w:rsidRDefault="00E265B1" w:rsidP="00E265B1">
                  <w:pPr>
                    <w:pStyle w:val="Konten"/>
                    <w:rPr>
                      <w:rFonts w:eastAsiaTheme="majorEastAsia" w:cstheme="majorBidi"/>
                      <w:szCs w:val="28"/>
                    </w:rPr>
                  </w:pPr>
                  <w:r>
                    <w:rPr>
                      <w:rFonts w:eastAsiaTheme="majorEastAsia" w:cstheme="majorBidi"/>
                      <w:szCs w:val="28"/>
                    </w:rPr>
                    <w:t>Notes</w:t>
                  </w:r>
                </w:p>
              </w:tc>
              <w:tc>
                <w:tcPr>
                  <w:tcW w:w="6535" w:type="dxa"/>
                  <w:gridSpan w:val="2"/>
                </w:tcPr>
                <w:p w14:paraId="6FA6869E" w14:textId="77777777" w:rsidR="00E265B1" w:rsidRDefault="00E265B1" w:rsidP="00E265B1">
                  <w:pPr>
                    <w:pStyle w:val="Konten"/>
                    <w:rPr>
                      <w:rFonts w:eastAsiaTheme="majorEastAsia" w:cstheme="majorBidi"/>
                      <w:szCs w:val="28"/>
                    </w:rPr>
                  </w:pPr>
                  <w:r>
                    <w:rPr>
                      <w:rFonts w:eastAsiaTheme="majorEastAsia" w:cstheme="majorBidi"/>
                      <w:szCs w:val="28"/>
                    </w:rPr>
                    <w:t>Diterima oleh bendahara</w:t>
                  </w:r>
                </w:p>
              </w:tc>
            </w:tr>
          </w:tbl>
          <w:p w14:paraId="3922D221" w14:textId="0E476F6E" w:rsidR="00752973" w:rsidRPr="008E4B95" w:rsidRDefault="00752973" w:rsidP="00752973">
            <w:pPr>
              <w:pStyle w:val="Konten"/>
              <w:numPr>
                <w:ilvl w:val="0"/>
                <w:numId w:val="3"/>
              </w:numPr>
              <w:spacing w:line="240" w:lineRule="auto"/>
              <w:rPr>
                <w:iCs/>
                <w:color w:val="FF0000"/>
                <w:szCs w:val="28"/>
              </w:rPr>
            </w:pPr>
            <w:r>
              <w:rPr>
                <w:rFonts w:eastAsiaTheme="majorEastAsia" w:cstheme="majorBidi"/>
                <w:szCs w:val="28"/>
              </w:rPr>
              <w:t xml:space="preserve">Melihat data pembayaran </w:t>
            </w:r>
            <w:r>
              <w:rPr>
                <w:rFonts w:eastAsiaTheme="majorEastAsia" w:cstheme="majorBidi"/>
                <w:szCs w:val="28"/>
              </w:rPr>
              <w:t>Wali Murid</w:t>
            </w:r>
          </w:p>
          <w:p w14:paraId="1C6A1407" w14:textId="77777777" w:rsidR="008E4B95" w:rsidRPr="00DA08AF" w:rsidRDefault="008E4B95" w:rsidP="008E4B95">
            <w:pPr>
              <w:pStyle w:val="Konten"/>
              <w:spacing w:line="240" w:lineRule="auto"/>
              <w:ind w:left="720"/>
              <w:rPr>
                <w:iCs/>
                <w:color w:val="FF0000"/>
                <w:szCs w:val="28"/>
              </w:rPr>
            </w:pPr>
          </w:p>
          <w:tbl>
            <w:tblPr>
              <w:tblStyle w:val="TableGrid"/>
              <w:tblW w:w="0" w:type="auto"/>
              <w:tblInd w:w="720" w:type="dxa"/>
              <w:tblLook w:val="04A0" w:firstRow="1" w:lastRow="0" w:firstColumn="1" w:lastColumn="0" w:noHBand="0" w:noVBand="1"/>
            </w:tblPr>
            <w:tblGrid>
              <w:gridCol w:w="2734"/>
              <w:gridCol w:w="291"/>
              <w:gridCol w:w="6244"/>
            </w:tblGrid>
            <w:tr w:rsidR="00752973" w14:paraId="5BE0AD2A" w14:textId="77777777" w:rsidTr="00854FDA">
              <w:tc>
                <w:tcPr>
                  <w:tcW w:w="2734" w:type="dxa"/>
                </w:tcPr>
                <w:p w14:paraId="07E40BA4" w14:textId="77777777" w:rsidR="00752973" w:rsidRDefault="00752973" w:rsidP="00752973">
                  <w:pPr>
                    <w:pStyle w:val="Konten"/>
                    <w:rPr>
                      <w:iCs/>
                      <w:color w:val="FF0000"/>
                      <w:szCs w:val="28"/>
                    </w:rPr>
                  </w:pPr>
                  <w:r w:rsidRPr="00DA08AF">
                    <w:rPr>
                      <w:rFonts w:eastAsiaTheme="majorEastAsia" w:cstheme="majorBidi"/>
                      <w:szCs w:val="28"/>
                    </w:rPr>
                    <w:t>URL</w:t>
                  </w:r>
                </w:p>
              </w:tc>
              <w:tc>
                <w:tcPr>
                  <w:tcW w:w="291" w:type="dxa"/>
                </w:tcPr>
                <w:p w14:paraId="529F4946" w14:textId="77777777" w:rsidR="00752973" w:rsidRPr="00DA08AF" w:rsidRDefault="00752973" w:rsidP="00752973">
                  <w:pPr>
                    <w:pStyle w:val="Konten"/>
                    <w:rPr>
                      <w:rFonts w:eastAsiaTheme="majorEastAsia" w:cstheme="majorBidi"/>
                      <w:szCs w:val="28"/>
                    </w:rPr>
                  </w:pPr>
                  <w:r w:rsidRPr="00DA08AF">
                    <w:rPr>
                      <w:rFonts w:eastAsiaTheme="majorEastAsia" w:cstheme="majorBidi"/>
                      <w:szCs w:val="28"/>
                    </w:rPr>
                    <w:t>:</w:t>
                  </w:r>
                </w:p>
              </w:tc>
              <w:tc>
                <w:tcPr>
                  <w:tcW w:w="6244" w:type="dxa"/>
                </w:tcPr>
                <w:p w14:paraId="43CAF332" w14:textId="5930BB44" w:rsidR="00752973" w:rsidRDefault="001E7E86" w:rsidP="00752973">
                  <w:pPr>
                    <w:pStyle w:val="Konten"/>
                    <w:rPr>
                      <w:iCs/>
                      <w:color w:val="FF0000"/>
                      <w:szCs w:val="28"/>
                    </w:rPr>
                  </w:pPr>
                  <w:hyperlink r:id="rId18" w:history="1">
                    <w:r w:rsidRPr="00AE2A6E">
                      <w:rPr>
                        <w:rStyle w:val="Hyperlink"/>
                        <w:iCs/>
                        <w:szCs w:val="28"/>
                      </w:rPr>
                      <w:t>https://localhost:3000/</w:t>
                    </w:r>
                    <w:r w:rsidRPr="00AE2A6E">
                      <w:rPr>
                        <w:rStyle w:val="Hyperlink"/>
                        <w:iCs/>
                        <w:szCs w:val="28"/>
                      </w:rPr>
                      <w:t>w</w:t>
                    </w:r>
                    <w:r w:rsidRPr="00AE2A6E">
                      <w:rPr>
                        <w:rStyle w:val="Hyperlink"/>
                        <w:iCs/>
                      </w:rPr>
                      <w:t>alimurid</w:t>
                    </w:r>
                    <w:r w:rsidRPr="00AE2A6E">
                      <w:rPr>
                        <w:rStyle w:val="Hyperlink"/>
                        <w:iCs/>
                        <w:szCs w:val="28"/>
                      </w:rPr>
                      <w:t>/posts/1</w:t>
                    </w:r>
                  </w:hyperlink>
                </w:p>
              </w:tc>
            </w:tr>
            <w:tr w:rsidR="00752973" w14:paraId="600E8641" w14:textId="77777777" w:rsidTr="00854FDA">
              <w:tc>
                <w:tcPr>
                  <w:tcW w:w="2734" w:type="dxa"/>
                </w:tcPr>
                <w:p w14:paraId="55600297" w14:textId="77777777" w:rsidR="00752973" w:rsidRPr="00DA08AF" w:rsidRDefault="00752973" w:rsidP="00752973">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291" w:type="dxa"/>
                </w:tcPr>
                <w:p w14:paraId="5F504EFE" w14:textId="77777777" w:rsidR="00752973" w:rsidRPr="00DA08AF" w:rsidRDefault="00752973" w:rsidP="00752973">
                  <w:pPr>
                    <w:pStyle w:val="Konten"/>
                    <w:rPr>
                      <w:rFonts w:eastAsiaTheme="majorEastAsia" w:cstheme="majorBidi"/>
                      <w:szCs w:val="28"/>
                    </w:rPr>
                  </w:pPr>
                  <w:r w:rsidRPr="00DA08AF">
                    <w:rPr>
                      <w:rFonts w:eastAsiaTheme="majorEastAsia" w:cstheme="majorBidi"/>
                      <w:szCs w:val="28"/>
                    </w:rPr>
                    <w:t>:</w:t>
                  </w:r>
                </w:p>
              </w:tc>
              <w:tc>
                <w:tcPr>
                  <w:tcW w:w="6244" w:type="dxa"/>
                </w:tcPr>
                <w:p w14:paraId="26F354F2" w14:textId="77777777" w:rsidR="00752973" w:rsidRDefault="00752973" w:rsidP="00752973">
                  <w:pPr>
                    <w:pStyle w:val="Konten"/>
                    <w:rPr>
                      <w:iCs/>
                      <w:color w:val="FF0000"/>
                      <w:szCs w:val="28"/>
                    </w:rPr>
                  </w:pPr>
                  <w:r>
                    <w:rPr>
                      <w:rFonts w:eastAsiaTheme="majorEastAsia" w:cstheme="majorBidi"/>
                      <w:szCs w:val="28"/>
                    </w:rPr>
                    <w:t>GET</w:t>
                  </w:r>
                </w:p>
              </w:tc>
            </w:tr>
            <w:tr w:rsidR="00752973" w14:paraId="6BCA3C89" w14:textId="77777777" w:rsidTr="00854FDA">
              <w:tc>
                <w:tcPr>
                  <w:tcW w:w="9269" w:type="dxa"/>
                  <w:gridSpan w:val="3"/>
                </w:tcPr>
                <w:p w14:paraId="28414A40" w14:textId="77777777" w:rsidR="00752973" w:rsidRDefault="00752973" w:rsidP="00752973">
                  <w:pPr>
                    <w:pStyle w:val="Konten"/>
                    <w:rPr>
                      <w:iCs/>
                      <w:color w:val="FF0000"/>
                      <w:szCs w:val="28"/>
                    </w:rPr>
                  </w:pPr>
                  <w:r w:rsidRPr="00DA08AF">
                    <w:rPr>
                      <w:rFonts w:eastAsiaTheme="majorEastAsia" w:cstheme="majorBidi"/>
                      <w:szCs w:val="28"/>
                    </w:rPr>
                    <w:t>Deskripsi</w:t>
                  </w:r>
                </w:p>
              </w:tc>
            </w:tr>
            <w:tr w:rsidR="00752973" w14:paraId="314865E3" w14:textId="77777777" w:rsidTr="00854FDA">
              <w:tc>
                <w:tcPr>
                  <w:tcW w:w="2734" w:type="dxa"/>
                </w:tcPr>
                <w:p w14:paraId="488131F4" w14:textId="77777777" w:rsidR="00752973" w:rsidRPr="00DA08AF" w:rsidRDefault="00752973" w:rsidP="00752973">
                  <w:pPr>
                    <w:pStyle w:val="Konten"/>
                    <w:rPr>
                      <w:rFonts w:eastAsiaTheme="majorEastAsia" w:cstheme="majorBidi"/>
                      <w:szCs w:val="28"/>
                    </w:rPr>
                  </w:pPr>
                  <w:r>
                    <w:rPr>
                      <w:rFonts w:eastAsiaTheme="majorEastAsia" w:cstheme="majorBidi"/>
                      <w:szCs w:val="28"/>
                    </w:rPr>
                    <w:t>NIS</w:t>
                  </w:r>
                </w:p>
              </w:tc>
              <w:tc>
                <w:tcPr>
                  <w:tcW w:w="6535" w:type="dxa"/>
                  <w:gridSpan w:val="2"/>
                </w:tcPr>
                <w:p w14:paraId="1F6643EC" w14:textId="77777777" w:rsidR="00752973" w:rsidRPr="00DA08AF" w:rsidRDefault="00752973" w:rsidP="00752973">
                  <w:pPr>
                    <w:pStyle w:val="Konten"/>
                    <w:rPr>
                      <w:rFonts w:eastAsiaTheme="majorEastAsia" w:cstheme="majorBidi"/>
                      <w:szCs w:val="28"/>
                    </w:rPr>
                  </w:pPr>
                  <w:r>
                    <w:rPr>
                      <w:rFonts w:eastAsiaTheme="majorEastAsia" w:cstheme="majorBidi"/>
                      <w:szCs w:val="28"/>
                    </w:rPr>
                    <w:t>1</w:t>
                  </w:r>
                </w:p>
              </w:tc>
            </w:tr>
            <w:tr w:rsidR="00752973" w14:paraId="6445BE5E" w14:textId="77777777" w:rsidTr="00854FDA">
              <w:tc>
                <w:tcPr>
                  <w:tcW w:w="2734" w:type="dxa"/>
                </w:tcPr>
                <w:p w14:paraId="4179954C" w14:textId="77777777" w:rsidR="00752973" w:rsidRPr="00DA08AF" w:rsidRDefault="00752973" w:rsidP="00752973">
                  <w:pPr>
                    <w:pStyle w:val="Konten"/>
                    <w:rPr>
                      <w:rFonts w:eastAsiaTheme="majorEastAsia" w:cstheme="majorBidi"/>
                      <w:szCs w:val="28"/>
                    </w:rPr>
                  </w:pPr>
                  <w:r>
                    <w:rPr>
                      <w:rFonts w:eastAsiaTheme="majorEastAsia" w:cstheme="majorBidi"/>
                      <w:szCs w:val="28"/>
                    </w:rPr>
                    <w:t>Nama</w:t>
                  </w:r>
                </w:p>
              </w:tc>
              <w:tc>
                <w:tcPr>
                  <w:tcW w:w="6535" w:type="dxa"/>
                  <w:gridSpan w:val="2"/>
                </w:tcPr>
                <w:p w14:paraId="70616AA9" w14:textId="77777777" w:rsidR="00752973" w:rsidRPr="00DA08AF" w:rsidRDefault="00752973" w:rsidP="00752973">
                  <w:pPr>
                    <w:pStyle w:val="Konten"/>
                    <w:rPr>
                      <w:rFonts w:eastAsiaTheme="majorEastAsia" w:cstheme="majorBidi"/>
                      <w:szCs w:val="28"/>
                    </w:rPr>
                  </w:pPr>
                  <w:r>
                    <w:rPr>
                      <w:rFonts w:eastAsiaTheme="majorEastAsia" w:cstheme="majorBidi"/>
                      <w:szCs w:val="28"/>
                    </w:rPr>
                    <w:t>Prasetyo Adi Wibowo</w:t>
                  </w:r>
                </w:p>
              </w:tc>
            </w:tr>
            <w:tr w:rsidR="00752973" w14:paraId="03623AA0" w14:textId="77777777" w:rsidTr="00854FDA">
              <w:tc>
                <w:tcPr>
                  <w:tcW w:w="2734" w:type="dxa"/>
                </w:tcPr>
                <w:p w14:paraId="62A5086B" w14:textId="77777777" w:rsidR="00752973" w:rsidRDefault="00752973" w:rsidP="00752973">
                  <w:pPr>
                    <w:pStyle w:val="Konten"/>
                    <w:rPr>
                      <w:rFonts w:eastAsiaTheme="majorEastAsia" w:cstheme="majorBidi"/>
                      <w:szCs w:val="28"/>
                    </w:rPr>
                  </w:pPr>
                  <w:r>
                    <w:rPr>
                      <w:rFonts w:eastAsiaTheme="majorEastAsia" w:cstheme="majorBidi"/>
                      <w:szCs w:val="28"/>
                    </w:rPr>
                    <w:t>Tagihan</w:t>
                  </w:r>
                </w:p>
              </w:tc>
              <w:tc>
                <w:tcPr>
                  <w:tcW w:w="6535" w:type="dxa"/>
                  <w:gridSpan w:val="2"/>
                </w:tcPr>
                <w:p w14:paraId="7040DCC4" w14:textId="77777777" w:rsidR="00752973" w:rsidRDefault="00752973" w:rsidP="00752973">
                  <w:pPr>
                    <w:pStyle w:val="Konten"/>
                    <w:rPr>
                      <w:rFonts w:eastAsiaTheme="majorEastAsia" w:cstheme="majorBidi"/>
                      <w:szCs w:val="28"/>
                    </w:rPr>
                  </w:pPr>
                  <w:r>
                    <w:rPr>
                      <w:rFonts w:eastAsiaTheme="majorEastAsia" w:cstheme="majorBidi"/>
                      <w:szCs w:val="28"/>
                    </w:rPr>
                    <w:t>1500000</w:t>
                  </w:r>
                </w:p>
              </w:tc>
            </w:tr>
            <w:tr w:rsidR="00752973" w14:paraId="443A311A" w14:textId="77777777" w:rsidTr="00854FDA">
              <w:tc>
                <w:tcPr>
                  <w:tcW w:w="2734" w:type="dxa"/>
                </w:tcPr>
                <w:p w14:paraId="6A6FC37F" w14:textId="77777777" w:rsidR="00752973" w:rsidRDefault="00752973" w:rsidP="00752973">
                  <w:pPr>
                    <w:pStyle w:val="Konten"/>
                    <w:rPr>
                      <w:rFonts w:eastAsiaTheme="majorEastAsia" w:cstheme="majorBidi"/>
                      <w:szCs w:val="28"/>
                    </w:rPr>
                  </w:pPr>
                  <w:r>
                    <w:rPr>
                      <w:rFonts w:eastAsiaTheme="majorEastAsia" w:cstheme="majorBidi"/>
                      <w:szCs w:val="28"/>
                    </w:rPr>
                    <w:t>Tanggal</w:t>
                  </w:r>
                </w:p>
              </w:tc>
              <w:tc>
                <w:tcPr>
                  <w:tcW w:w="6535" w:type="dxa"/>
                  <w:gridSpan w:val="2"/>
                </w:tcPr>
                <w:p w14:paraId="5CABC1E4" w14:textId="77777777" w:rsidR="00752973" w:rsidRDefault="00752973" w:rsidP="00752973">
                  <w:pPr>
                    <w:pStyle w:val="Konten"/>
                    <w:rPr>
                      <w:rFonts w:eastAsiaTheme="majorEastAsia" w:cstheme="majorBidi"/>
                      <w:szCs w:val="28"/>
                    </w:rPr>
                  </w:pPr>
                  <w:r>
                    <w:rPr>
                      <w:rFonts w:eastAsiaTheme="majorEastAsia" w:cstheme="majorBidi"/>
                      <w:szCs w:val="28"/>
                    </w:rPr>
                    <w:t>28-06-2024</w:t>
                  </w:r>
                </w:p>
              </w:tc>
            </w:tr>
            <w:tr w:rsidR="00752973" w14:paraId="00F705B7" w14:textId="77777777" w:rsidTr="00854FDA">
              <w:tc>
                <w:tcPr>
                  <w:tcW w:w="2734" w:type="dxa"/>
                </w:tcPr>
                <w:p w14:paraId="077A9428" w14:textId="77777777" w:rsidR="00752973" w:rsidRDefault="00752973" w:rsidP="00752973">
                  <w:pPr>
                    <w:pStyle w:val="Konten"/>
                    <w:rPr>
                      <w:rFonts w:eastAsiaTheme="majorEastAsia" w:cstheme="majorBidi"/>
                      <w:szCs w:val="28"/>
                    </w:rPr>
                  </w:pPr>
                  <w:r>
                    <w:rPr>
                      <w:rFonts w:eastAsiaTheme="majorEastAsia" w:cstheme="majorBidi"/>
                      <w:szCs w:val="28"/>
                    </w:rPr>
                    <w:t>Berita1</w:t>
                  </w:r>
                </w:p>
              </w:tc>
              <w:tc>
                <w:tcPr>
                  <w:tcW w:w="6535" w:type="dxa"/>
                  <w:gridSpan w:val="2"/>
                </w:tcPr>
                <w:p w14:paraId="0492709E" w14:textId="77777777" w:rsidR="00752973" w:rsidRDefault="00752973" w:rsidP="00752973">
                  <w:pPr>
                    <w:pStyle w:val="Konten"/>
                    <w:rPr>
                      <w:rFonts w:eastAsiaTheme="majorEastAsia" w:cstheme="majorBidi"/>
                      <w:szCs w:val="28"/>
                    </w:rPr>
                  </w:pPr>
                  <w:r>
                    <w:rPr>
                      <w:rFonts w:eastAsiaTheme="majorEastAsia" w:cstheme="majorBidi"/>
                      <w:szCs w:val="28"/>
                    </w:rPr>
                    <w:t>Pembayaran SKS</w:t>
                  </w:r>
                </w:p>
              </w:tc>
            </w:tr>
            <w:tr w:rsidR="00752973" w14:paraId="5D64ED43" w14:textId="77777777" w:rsidTr="00854FDA">
              <w:tc>
                <w:tcPr>
                  <w:tcW w:w="2734" w:type="dxa"/>
                </w:tcPr>
                <w:p w14:paraId="1FA2E652" w14:textId="77777777" w:rsidR="00752973" w:rsidRDefault="00752973" w:rsidP="00752973">
                  <w:pPr>
                    <w:pStyle w:val="Konten"/>
                    <w:rPr>
                      <w:rFonts w:eastAsiaTheme="majorEastAsia" w:cstheme="majorBidi"/>
                      <w:szCs w:val="28"/>
                    </w:rPr>
                  </w:pPr>
                  <w:r>
                    <w:rPr>
                      <w:rFonts w:eastAsiaTheme="majorEastAsia" w:cstheme="majorBidi"/>
                      <w:szCs w:val="28"/>
                    </w:rPr>
                    <w:t>Berita2</w:t>
                  </w:r>
                </w:p>
              </w:tc>
              <w:tc>
                <w:tcPr>
                  <w:tcW w:w="6535" w:type="dxa"/>
                  <w:gridSpan w:val="2"/>
                </w:tcPr>
                <w:p w14:paraId="476A8B0B" w14:textId="77777777" w:rsidR="00752973" w:rsidRDefault="00752973" w:rsidP="00752973">
                  <w:pPr>
                    <w:pStyle w:val="Konten"/>
                    <w:rPr>
                      <w:rFonts w:eastAsiaTheme="majorEastAsia" w:cstheme="majorBidi"/>
                      <w:szCs w:val="28"/>
                    </w:rPr>
                  </w:pPr>
                  <w:r>
                    <w:rPr>
                      <w:rFonts w:eastAsiaTheme="majorEastAsia" w:cstheme="majorBidi"/>
                      <w:szCs w:val="28"/>
                    </w:rPr>
                    <w:t>Pembayaran SPP</w:t>
                  </w:r>
                </w:p>
              </w:tc>
            </w:tr>
            <w:tr w:rsidR="00752973" w14:paraId="145B232E" w14:textId="77777777" w:rsidTr="00854FDA">
              <w:tc>
                <w:tcPr>
                  <w:tcW w:w="2734" w:type="dxa"/>
                </w:tcPr>
                <w:p w14:paraId="03EF17C8" w14:textId="77777777" w:rsidR="00752973" w:rsidRDefault="00752973" w:rsidP="00752973">
                  <w:pPr>
                    <w:pStyle w:val="Konten"/>
                    <w:rPr>
                      <w:rFonts w:eastAsiaTheme="majorEastAsia" w:cstheme="majorBidi"/>
                      <w:szCs w:val="28"/>
                    </w:rPr>
                  </w:pPr>
                  <w:r>
                    <w:rPr>
                      <w:rFonts w:eastAsiaTheme="majorEastAsia" w:cstheme="majorBidi"/>
                      <w:szCs w:val="28"/>
                    </w:rPr>
                    <w:t>Notes</w:t>
                  </w:r>
                </w:p>
              </w:tc>
              <w:tc>
                <w:tcPr>
                  <w:tcW w:w="6535" w:type="dxa"/>
                  <w:gridSpan w:val="2"/>
                </w:tcPr>
                <w:p w14:paraId="0670117A" w14:textId="77777777" w:rsidR="00752973" w:rsidRDefault="00752973" w:rsidP="00752973">
                  <w:pPr>
                    <w:pStyle w:val="Konten"/>
                    <w:rPr>
                      <w:rFonts w:eastAsiaTheme="majorEastAsia" w:cstheme="majorBidi"/>
                      <w:szCs w:val="28"/>
                    </w:rPr>
                  </w:pPr>
                  <w:r>
                    <w:rPr>
                      <w:rFonts w:eastAsiaTheme="majorEastAsia" w:cstheme="majorBidi"/>
                      <w:szCs w:val="28"/>
                    </w:rPr>
                    <w:t>Diterima oleh bendahara</w:t>
                  </w:r>
                </w:p>
              </w:tc>
            </w:tr>
          </w:tbl>
          <w:p w14:paraId="5A654E8D" w14:textId="29DBACD3" w:rsidR="009833B0" w:rsidRDefault="009833B0" w:rsidP="001E7E86">
            <w:pPr>
              <w:pStyle w:val="Konten"/>
              <w:spacing w:line="240" w:lineRule="auto"/>
              <w:rPr>
                <w:iCs/>
                <w:color w:val="FF0000"/>
                <w:szCs w:val="28"/>
              </w:rPr>
            </w:pPr>
          </w:p>
          <w:p w14:paraId="69FDF9A0" w14:textId="77777777" w:rsidR="000D6E50" w:rsidRDefault="000D6E50" w:rsidP="00DB3B6B">
            <w:pPr>
              <w:pStyle w:val="Konten"/>
              <w:rPr>
                <w:rFonts w:eastAsiaTheme="majorEastAsia" w:cstheme="majorBidi"/>
                <w:sz w:val="36"/>
                <w:szCs w:val="26"/>
              </w:rPr>
            </w:pPr>
          </w:p>
          <w:p w14:paraId="72F0718F" w14:textId="77777777" w:rsidR="000D6E50" w:rsidRDefault="000D6E50" w:rsidP="00DB3B6B">
            <w:pPr>
              <w:pStyle w:val="Konten"/>
              <w:rPr>
                <w:rFonts w:eastAsiaTheme="majorEastAsia" w:cstheme="majorBidi"/>
                <w:sz w:val="36"/>
                <w:szCs w:val="26"/>
              </w:rPr>
            </w:pPr>
          </w:p>
          <w:p w14:paraId="21A8D52A" w14:textId="77777777" w:rsidR="000D6E50" w:rsidRDefault="000D6E50" w:rsidP="00DB3B6B">
            <w:pPr>
              <w:pStyle w:val="Konten"/>
              <w:rPr>
                <w:rFonts w:eastAsiaTheme="majorEastAsia" w:cstheme="majorBidi"/>
                <w:sz w:val="36"/>
                <w:szCs w:val="26"/>
              </w:rPr>
            </w:pPr>
          </w:p>
          <w:p w14:paraId="43877EF5" w14:textId="77777777" w:rsidR="000D6E50" w:rsidRDefault="000D6E50" w:rsidP="00DB3B6B">
            <w:pPr>
              <w:pStyle w:val="Konten"/>
              <w:rPr>
                <w:rFonts w:eastAsiaTheme="majorEastAsia" w:cstheme="majorBidi"/>
                <w:sz w:val="36"/>
                <w:szCs w:val="26"/>
              </w:rPr>
            </w:pPr>
          </w:p>
          <w:p w14:paraId="4ECFAE23" w14:textId="65067370" w:rsidR="00DB3B6B" w:rsidRPr="00DB3B6B" w:rsidRDefault="00DB3B6B" w:rsidP="00DB3B6B">
            <w:pPr>
              <w:pStyle w:val="Konten"/>
              <w:rPr>
                <w:rFonts w:eastAsiaTheme="majorEastAsia" w:cstheme="majorBidi"/>
                <w:sz w:val="36"/>
                <w:szCs w:val="26"/>
              </w:rPr>
            </w:pPr>
            <w:r w:rsidRPr="00DB3B6B">
              <w:rPr>
                <w:rFonts w:eastAsiaTheme="majorEastAsia" w:cstheme="majorBidi"/>
                <w:sz w:val="36"/>
                <w:szCs w:val="26"/>
              </w:rPr>
              <w:lastRenderedPageBreak/>
              <w:t>API Screenshot</w:t>
            </w:r>
          </w:p>
          <w:p w14:paraId="46C80E65" w14:textId="34469730" w:rsidR="00F27111" w:rsidRPr="00DA08AF" w:rsidRDefault="000D6E50" w:rsidP="00DB3B6B">
            <w:pPr>
              <w:pStyle w:val="Konten"/>
              <w:rPr>
                <w:iCs/>
                <w:color w:val="FF0000"/>
                <w:szCs w:val="28"/>
              </w:rPr>
            </w:pPr>
            <w:r>
              <w:rPr>
                <w:iCs/>
                <w:noProof/>
                <w:color w:val="FF0000"/>
                <w:szCs w:val="28"/>
              </w:rPr>
              <w:drawing>
                <wp:inline distT="0" distB="0" distL="0" distR="0" wp14:anchorId="26AEA901" wp14:editId="6B4214B5">
                  <wp:extent cx="6371590" cy="4030980"/>
                  <wp:effectExtent l="0" t="0" r="0" b="7620"/>
                  <wp:docPr id="2067038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38434" name="Picture 20670384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71590" cy="4030980"/>
                          </a:xfrm>
                          <a:prstGeom prst="rect">
                            <a:avLst/>
                          </a:prstGeom>
                        </pic:spPr>
                      </pic:pic>
                    </a:graphicData>
                  </a:graphic>
                </wp:inline>
              </w:drawing>
            </w:r>
            <w:r>
              <w:rPr>
                <w:iCs/>
                <w:noProof/>
                <w:color w:val="FF0000"/>
                <w:szCs w:val="28"/>
              </w:rPr>
              <w:drawing>
                <wp:inline distT="0" distB="0" distL="0" distR="0" wp14:anchorId="4DACB82B" wp14:editId="59E61861">
                  <wp:extent cx="6371590" cy="4038600"/>
                  <wp:effectExtent l="0" t="0" r="0" b="0"/>
                  <wp:docPr id="21284017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01747" name="Picture 21284017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71590" cy="4038600"/>
                          </a:xfrm>
                          <a:prstGeom prst="rect">
                            <a:avLst/>
                          </a:prstGeom>
                        </pic:spPr>
                      </pic:pic>
                    </a:graphicData>
                  </a:graphic>
                </wp:inline>
              </w:drawing>
            </w:r>
            <w:r>
              <w:rPr>
                <w:iCs/>
                <w:noProof/>
                <w:color w:val="FF0000"/>
                <w:szCs w:val="28"/>
              </w:rPr>
              <w:lastRenderedPageBreak/>
              <w:drawing>
                <wp:inline distT="0" distB="0" distL="0" distR="0" wp14:anchorId="2548C4E6" wp14:editId="321E927A">
                  <wp:extent cx="6371590" cy="3961130"/>
                  <wp:effectExtent l="0" t="0" r="0" b="1270"/>
                  <wp:docPr id="21170570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7057" name="Picture 21170570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1590" cy="3961130"/>
                          </a:xfrm>
                          <a:prstGeom prst="rect">
                            <a:avLst/>
                          </a:prstGeom>
                        </pic:spPr>
                      </pic:pic>
                    </a:graphicData>
                  </a:graphic>
                </wp:inline>
              </w:drawing>
            </w:r>
            <w:r>
              <w:rPr>
                <w:iCs/>
                <w:noProof/>
                <w:color w:val="FF0000"/>
                <w:szCs w:val="28"/>
              </w:rPr>
              <w:drawing>
                <wp:inline distT="0" distB="0" distL="0" distR="0" wp14:anchorId="233FB884" wp14:editId="36388A4E">
                  <wp:extent cx="6371590" cy="4008120"/>
                  <wp:effectExtent l="0" t="0" r="0" b="0"/>
                  <wp:docPr id="320399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99133" name="Picture 3203991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1590" cy="4008120"/>
                          </a:xfrm>
                          <a:prstGeom prst="rect">
                            <a:avLst/>
                          </a:prstGeom>
                        </pic:spPr>
                      </pic:pic>
                    </a:graphicData>
                  </a:graphic>
                </wp:inline>
              </w:drawing>
            </w:r>
            <w:r>
              <w:rPr>
                <w:iCs/>
                <w:noProof/>
                <w:color w:val="FF0000"/>
                <w:szCs w:val="28"/>
              </w:rPr>
              <w:lastRenderedPageBreak/>
              <w:drawing>
                <wp:inline distT="0" distB="0" distL="0" distR="0" wp14:anchorId="52A9BE5C" wp14:editId="41676272">
                  <wp:extent cx="6371590" cy="4011930"/>
                  <wp:effectExtent l="0" t="0" r="0" b="7620"/>
                  <wp:docPr id="219222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22384" name="Picture 2192223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1590" cy="4011930"/>
                          </a:xfrm>
                          <a:prstGeom prst="rect">
                            <a:avLst/>
                          </a:prstGeom>
                        </pic:spPr>
                      </pic:pic>
                    </a:graphicData>
                  </a:graphic>
                </wp:inline>
              </w:drawing>
            </w:r>
            <w:r>
              <w:rPr>
                <w:iCs/>
                <w:noProof/>
                <w:color w:val="FF0000"/>
                <w:szCs w:val="28"/>
              </w:rPr>
              <w:drawing>
                <wp:inline distT="0" distB="0" distL="0" distR="0" wp14:anchorId="146C9EFC" wp14:editId="6FCA5D3A">
                  <wp:extent cx="6371590" cy="4049395"/>
                  <wp:effectExtent l="0" t="0" r="0" b="8255"/>
                  <wp:docPr id="20153298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29876" name="Picture 20153298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1590" cy="4049395"/>
                          </a:xfrm>
                          <a:prstGeom prst="rect">
                            <a:avLst/>
                          </a:prstGeom>
                        </pic:spPr>
                      </pic:pic>
                    </a:graphicData>
                  </a:graphic>
                </wp:inline>
              </w:drawing>
            </w:r>
            <w:r>
              <w:rPr>
                <w:iCs/>
                <w:noProof/>
                <w:color w:val="FF0000"/>
                <w:szCs w:val="28"/>
              </w:rPr>
              <w:lastRenderedPageBreak/>
              <w:drawing>
                <wp:inline distT="0" distB="0" distL="0" distR="0" wp14:anchorId="58C0F30D" wp14:editId="65725F99">
                  <wp:extent cx="6371590" cy="4132580"/>
                  <wp:effectExtent l="0" t="0" r="0" b="1270"/>
                  <wp:docPr id="10910429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2958" name="Picture 10910429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590" cy="4132580"/>
                          </a:xfrm>
                          <a:prstGeom prst="rect">
                            <a:avLst/>
                          </a:prstGeom>
                        </pic:spPr>
                      </pic:pic>
                    </a:graphicData>
                  </a:graphic>
                </wp:inline>
              </w:drawing>
            </w:r>
            <w:r>
              <w:rPr>
                <w:iCs/>
                <w:noProof/>
                <w:color w:val="FF0000"/>
                <w:szCs w:val="28"/>
              </w:rPr>
              <w:drawing>
                <wp:inline distT="0" distB="0" distL="0" distR="0" wp14:anchorId="455EEC27" wp14:editId="401E4CBA">
                  <wp:extent cx="6371590" cy="4042410"/>
                  <wp:effectExtent l="0" t="0" r="0" b="0"/>
                  <wp:docPr id="9269495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49558" name="Picture 9269495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1590" cy="4042410"/>
                          </a:xfrm>
                          <a:prstGeom prst="rect">
                            <a:avLst/>
                          </a:prstGeom>
                        </pic:spPr>
                      </pic:pic>
                    </a:graphicData>
                  </a:graphic>
                </wp:inline>
              </w:drawing>
            </w:r>
          </w:p>
        </w:tc>
      </w:tr>
      <w:tr w:rsidR="00C47BF7" w14:paraId="069B73D6" w14:textId="77777777" w:rsidTr="00DF027C">
        <w:trPr>
          <w:trHeight w:val="5931"/>
        </w:trPr>
        <w:tc>
          <w:tcPr>
            <w:tcW w:w="9999" w:type="dxa"/>
          </w:tcPr>
          <w:p w14:paraId="25F6C2CA" w14:textId="196CE56D" w:rsidR="00C47BF7" w:rsidRPr="008F6D4F" w:rsidRDefault="008F6D4F" w:rsidP="008F6D4F">
            <w:pPr>
              <w:pStyle w:val="TeksPenekanan"/>
              <w:jc w:val="center"/>
              <w:rPr>
                <w:iCs/>
                <w:sz w:val="36"/>
                <w:szCs w:val="36"/>
              </w:rPr>
            </w:pPr>
            <w:r>
              <w:rPr>
                <w:iCs/>
                <w:sz w:val="36"/>
                <w:szCs w:val="36"/>
              </w:rPr>
              <w:lastRenderedPageBreak/>
              <w:t>TERIMAKASIH</w:t>
            </w:r>
          </w:p>
        </w:tc>
      </w:tr>
    </w:tbl>
    <w:p w14:paraId="643E5A4C" w14:textId="77777777" w:rsidR="00AB02A7" w:rsidRDefault="00AB02A7" w:rsidP="00DF027C"/>
    <w:p w14:paraId="471AF7FD" w14:textId="77777777" w:rsidR="0087605E" w:rsidRPr="00D70D02" w:rsidRDefault="0087605E" w:rsidP="00AB02A7">
      <w:pPr>
        <w:spacing w:after="200"/>
      </w:pPr>
    </w:p>
    <w:sectPr w:rsidR="0087605E" w:rsidRPr="00D70D02" w:rsidSect="00AB02A7">
      <w:headerReference w:type="default" r:id="rId27"/>
      <w:footerReference w:type="default" r:id="rId2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9E616" w14:textId="77777777" w:rsidR="009900E0" w:rsidRDefault="009900E0">
      <w:r>
        <w:separator/>
      </w:r>
    </w:p>
    <w:p w14:paraId="2FECAFF0" w14:textId="77777777" w:rsidR="009900E0" w:rsidRDefault="009900E0"/>
  </w:endnote>
  <w:endnote w:type="continuationSeparator" w:id="0">
    <w:p w14:paraId="260F7DCD" w14:textId="77777777" w:rsidR="009900E0" w:rsidRDefault="009900E0">
      <w:r>
        <w:continuationSeparator/>
      </w:r>
    </w:p>
    <w:p w14:paraId="3B59DC38" w14:textId="77777777" w:rsidR="009900E0" w:rsidRDefault="009900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Page Numbers (Bottom of Page)"/>
        <w:docPartUnique/>
      </w:docPartObj>
    </w:sdtPr>
    <w:sdtEndPr>
      <w:rPr>
        <w:noProof/>
      </w:rPr>
    </w:sdtEndPr>
    <w:sdtContent>
      <w:p w14:paraId="4397B518" w14:textId="77777777" w:rsidR="00DF027C" w:rsidRDefault="00DF027C">
        <w:pPr>
          <w:pStyle w:val="Footer"/>
          <w:jc w:val="center"/>
        </w:pPr>
        <w:r>
          <w:rPr>
            <w:lang w:bidi="id-ID"/>
          </w:rPr>
          <w:fldChar w:fldCharType="begin"/>
        </w:r>
        <w:r>
          <w:rPr>
            <w:lang w:bidi="id-ID"/>
          </w:rPr>
          <w:instrText xml:space="preserve"> PAGE   \* MERGEFORMAT </w:instrText>
        </w:r>
        <w:r>
          <w:rPr>
            <w:lang w:bidi="id-ID"/>
          </w:rPr>
          <w:fldChar w:fldCharType="separate"/>
        </w:r>
        <w:r w:rsidR="00483563">
          <w:rPr>
            <w:noProof/>
            <w:lang w:bidi="id-ID"/>
          </w:rPr>
          <w:t>2</w:t>
        </w:r>
        <w:r>
          <w:rPr>
            <w:noProof/>
            <w:lang w:bidi="id-ID"/>
          </w:rPr>
          <w:fldChar w:fldCharType="end"/>
        </w:r>
      </w:p>
    </w:sdtContent>
  </w:sdt>
  <w:p w14:paraId="2E0B264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7057CF" w14:textId="77777777" w:rsidR="009900E0" w:rsidRDefault="009900E0">
      <w:r>
        <w:separator/>
      </w:r>
    </w:p>
    <w:p w14:paraId="3CE56A88" w14:textId="77777777" w:rsidR="009900E0" w:rsidRDefault="009900E0"/>
  </w:footnote>
  <w:footnote w:type="continuationSeparator" w:id="0">
    <w:p w14:paraId="2758ED93" w14:textId="77777777" w:rsidR="009900E0" w:rsidRDefault="009900E0">
      <w:r>
        <w:continuationSeparator/>
      </w:r>
    </w:p>
    <w:p w14:paraId="199EDD19" w14:textId="77777777" w:rsidR="009900E0" w:rsidRDefault="009900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D812BA1" w14:textId="77777777" w:rsidTr="00360494">
      <w:trPr>
        <w:trHeight w:val="978"/>
      </w:trPr>
      <w:tc>
        <w:tcPr>
          <w:tcW w:w="10035" w:type="dxa"/>
          <w:tcBorders>
            <w:top w:val="nil"/>
            <w:left w:val="nil"/>
            <w:bottom w:val="single" w:sz="36" w:space="0" w:color="34ABA2" w:themeColor="accent3"/>
            <w:right w:val="nil"/>
          </w:tcBorders>
        </w:tcPr>
        <w:p w14:paraId="0F7F9B9A" w14:textId="77777777" w:rsidR="00D077E9" w:rsidRDefault="00D077E9">
          <w:pPr>
            <w:pStyle w:val="Header"/>
          </w:pPr>
        </w:p>
      </w:tc>
    </w:tr>
  </w:tbl>
  <w:p w14:paraId="4F737A4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1050C"/>
    <w:multiLevelType w:val="hybridMultilevel"/>
    <w:tmpl w:val="8E8ABE9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AE0877"/>
    <w:multiLevelType w:val="hybridMultilevel"/>
    <w:tmpl w:val="8E8ABE9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AD4712"/>
    <w:multiLevelType w:val="hybridMultilevel"/>
    <w:tmpl w:val="871490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8E40667"/>
    <w:multiLevelType w:val="hybridMultilevel"/>
    <w:tmpl w:val="BF8620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D4D0F8E"/>
    <w:multiLevelType w:val="hybridMultilevel"/>
    <w:tmpl w:val="8E8ABE9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0486D06"/>
    <w:multiLevelType w:val="hybridMultilevel"/>
    <w:tmpl w:val="8E8ABE9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0F45402"/>
    <w:multiLevelType w:val="hybridMultilevel"/>
    <w:tmpl w:val="8E8ABE9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1847A7D"/>
    <w:multiLevelType w:val="hybridMultilevel"/>
    <w:tmpl w:val="8E8ABE9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A1109A5"/>
    <w:multiLevelType w:val="hybridMultilevel"/>
    <w:tmpl w:val="8E8ABE90"/>
    <w:lvl w:ilvl="0" w:tplc="87AC67E8">
      <w:start w:val="1"/>
      <w:numFmt w:val="decimal"/>
      <w:lvlText w:val="%1."/>
      <w:lvlJc w:val="left"/>
      <w:pPr>
        <w:ind w:left="720" w:hanging="360"/>
      </w:pPr>
      <w:rPr>
        <w:rFonts w:eastAsiaTheme="majorEastAsia" w:cstheme="majorBidi" w:hint="default"/>
        <w:color w:val="082A75" w:themeColor="text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E4342E2"/>
    <w:multiLevelType w:val="hybridMultilevel"/>
    <w:tmpl w:val="8E8ABE9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5287371">
    <w:abstractNumId w:val="2"/>
  </w:num>
  <w:num w:numId="2" w16cid:durableId="2096390069">
    <w:abstractNumId w:val="3"/>
  </w:num>
  <w:num w:numId="3" w16cid:durableId="1310162230">
    <w:abstractNumId w:val="8"/>
  </w:num>
  <w:num w:numId="4" w16cid:durableId="1559586059">
    <w:abstractNumId w:val="4"/>
  </w:num>
  <w:num w:numId="5" w16cid:durableId="159464642">
    <w:abstractNumId w:val="6"/>
  </w:num>
  <w:num w:numId="6" w16cid:durableId="1641840425">
    <w:abstractNumId w:val="7"/>
  </w:num>
  <w:num w:numId="7" w16cid:durableId="2123113099">
    <w:abstractNumId w:val="1"/>
  </w:num>
  <w:num w:numId="8" w16cid:durableId="1437559826">
    <w:abstractNumId w:val="5"/>
  </w:num>
  <w:num w:numId="9" w16cid:durableId="1440298748">
    <w:abstractNumId w:val="0"/>
  </w:num>
  <w:num w:numId="10" w16cid:durableId="7457648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490"/>
    <w:rsid w:val="0002482E"/>
    <w:rsid w:val="00050324"/>
    <w:rsid w:val="000535FE"/>
    <w:rsid w:val="00096333"/>
    <w:rsid w:val="000A0150"/>
    <w:rsid w:val="000A44A9"/>
    <w:rsid w:val="000A6CD9"/>
    <w:rsid w:val="000B1D9E"/>
    <w:rsid w:val="000D4979"/>
    <w:rsid w:val="000D6E50"/>
    <w:rsid w:val="000D70EF"/>
    <w:rsid w:val="000E63C9"/>
    <w:rsid w:val="00130E9D"/>
    <w:rsid w:val="00150A6D"/>
    <w:rsid w:val="00185B35"/>
    <w:rsid w:val="00192F00"/>
    <w:rsid w:val="001E7E86"/>
    <w:rsid w:val="001F2BC8"/>
    <w:rsid w:val="001F5F6B"/>
    <w:rsid w:val="002052C0"/>
    <w:rsid w:val="002409B4"/>
    <w:rsid w:val="00243EBC"/>
    <w:rsid w:val="00246A35"/>
    <w:rsid w:val="00274F60"/>
    <w:rsid w:val="00284348"/>
    <w:rsid w:val="00294CA4"/>
    <w:rsid w:val="002A3BC0"/>
    <w:rsid w:val="002F51F5"/>
    <w:rsid w:val="00312137"/>
    <w:rsid w:val="00330359"/>
    <w:rsid w:val="0033762F"/>
    <w:rsid w:val="00360494"/>
    <w:rsid w:val="00366C7E"/>
    <w:rsid w:val="0037474F"/>
    <w:rsid w:val="00384EA3"/>
    <w:rsid w:val="003A306B"/>
    <w:rsid w:val="003A39A1"/>
    <w:rsid w:val="003B14FE"/>
    <w:rsid w:val="003C2191"/>
    <w:rsid w:val="003C6856"/>
    <w:rsid w:val="003D3863"/>
    <w:rsid w:val="004110DE"/>
    <w:rsid w:val="004140F4"/>
    <w:rsid w:val="0044085A"/>
    <w:rsid w:val="00461C86"/>
    <w:rsid w:val="00476E77"/>
    <w:rsid w:val="00483563"/>
    <w:rsid w:val="00491B89"/>
    <w:rsid w:val="004B21A5"/>
    <w:rsid w:val="005037F0"/>
    <w:rsid w:val="00516A86"/>
    <w:rsid w:val="00517718"/>
    <w:rsid w:val="005275F6"/>
    <w:rsid w:val="00540E91"/>
    <w:rsid w:val="00572102"/>
    <w:rsid w:val="00587BA5"/>
    <w:rsid w:val="005F1BB0"/>
    <w:rsid w:val="00617D81"/>
    <w:rsid w:val="00656C4D"/>
    <w:rsid w:val="00675D29"/>
    <w:rsid w:val="00690156"/>
    <w:rsid w:val="006E2496"/>
    <w:rsid w:val="006E5716"/>
    <w:rsid w:val="007302B3"/>
    <w:rsid w:val="00730733"/>
    <w:rsid w:val="00730E3A"/>
    <w:rsid w:val="00736AAF"/>
    <w:rsid w:val="00746F8C"/>
    <w:rsid w:val="00752973"/>
    <w:rsid w:val="00761490"/>
    <w:rsid w:val="00765B2A"/>
    <w:rsid w:val="00783A34"/>
    <w:rsid w:val="007C6B52"/>
    <w:rsid w:val="007D16C5"/>
    <w:rsid w:val="007D53D5"/>
    <w:rsid w:val="007E7E0E"/>
    <w:rsid w:val="007F4BF2"/>
    <w:rsid w:val="00826545"/>
    <w:rsid w:val="00862FE4"/>
    <w:rsid w:val="0086389A"/>
    <w:rsid w:val="0087605E"/>
    <w:rsid w:val="008B1FEE"/>
    <w:rsid w:val="008D767A"/>
    <w:rsid w:val="008E4B95"/>
    <w:rsid w:val="008E5C26"/>
    <w:rsid w:val="008F6D4F"/>
    <w:rsid w:val="00903C32"/>
    <w:rsid w:val="00916B16"/>
    <w:rsid w:val="009173B9"/>
    <w:rsid w:val="0093335D"/>
    <w:rsid w:val="0093364E"/>
    <w:rsid w:val="0093613E"/>
    <w:rsid w:val="00941949"/>
    <w:rsid w:val="00943026"/>
    <w:rsid w:val="00966B81"/>
    <w:rsid w:val="009833B0"/>
    <w:rsid w:val="009879C6"/>
    <w:rsid w:val="009900E0"/>
    <w:rsid w:val="009C7720"/>
    <w:rsid w:val="00A039C4"/>
    <w:rsid w:val="00A23AFA"/>
    <w:rsid w:val="00A31B3E"/>
    <w:rsid w:val="00A532F3"/>
    <w:rsid w:val="00A75159"/>
    <w:rsid w:val="00A8489E"/>
    <w:rsid w:val="00AB02A7"/>
    <w:rsid w:val="00AB36E1"/>
    <w:rsid w:val="00AC29F3"/>
    <w:rsid w:val="00AE3F5A"/>
    <w:rsid w:val="00B231E5"/>
    <w:rsid w:val="00B70D71"/>
    <w:rsid w:val="00BB2A70"/>
    <w:rsid w:val="00C02B87"/>
    <w:rsid w:val="00C4086D"/>
    <w:rsid w:val="00C47BF7"/>
    <w:rsid w:val="00C85E77"/>
    <w:rsid w:val="00CA1896"/>
    <w:rsid w:val="00CB5B28"/>
    <w:rsid w:val="00CE597A"/>
    <w:rsid w:val="00CF5371"/>
    <w:rsid w:val="00D0323A"/>
    <w:rsid w:val="00D0559F"/>
    <w:rsid w:val="00D0773E"/>
    <w:rsid w:val="00D077E9"/>
    <w:rsid w:val="00D42CB7"/>
    <w:rsid w:val="00D5413D"/>
    <w:rsid w:val="00D570A9"/>
    <w:rsid w:val="00D6359A"/>
    <w:rsid w:val="00D70D02"/>
    <w:rsid w:val="00D770C7"/>
    <w:rsid w:val="00D86945"/>
    <w:rsid w:val="00D90290"/>
    <w:rsid w:val="00DA08AF"/>
    <w:rsid w:val="00DA0A33"/>
    <w:rsid w:val="00DB3B6B"/>
    <w:rsid w:val="00DD152F"/>
    <w:rsid w:val="00DE213F"/>
    <w:rsid w:val="00DF027C"/>
    <w:rsid w:val="00E00A32"/>
    <w:rsid w:val="00E22ACD"/>
    <w:rsid w:val="00E265B1"/>
    <w:rsid w:val="00E620B0"/>
    <w:rsid w:val="00E81B40"/>
    <w:rsid w:val="00E823CE"/>
    <w:rsid w:val="00E92599"/>
    <w:rsid w:val="00EE21F6"/>
    <w:rsid w:val="00EE64AD"/>
    <w:rsid w:val="00EF555B"/>
    <w:rsid w:val="00F027BB"/>
    <w:rsid w:val="00F11DCF"/>
    <w:rsid w:val="00F12D91"/>
    <w:rsid w:val="00F1363B"/>
    <w:rsid w:val="00F162EA"/>
    <w:rsid w:val="00F25A5F"/>
    <w:rsid w:val="00F27111"/>
    <w:rsid w:val="00F37B6A"/>
    <w:rsid w:val="00F42F2A"/>
    <w:rsid w:val="00F52D27"/>
    <w:rsid w:val="00F64115"/>
    <w:rsid w:val="00F73E5B"/>
    <w:rsid w:val="00F83527"/>
    <w:rsid w:val="00F90B08"/>
    <w:rsid w:val="00FD4B39"/>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49FD6"/>
  <w15:docId w15:val="{76F84167-8544-4E75-B1D6-95EDB93AC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a">
    <w:name w:val="Nama"/>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Konten">
    <w:name w:val="Konten"/>
    <w:basedOn w:val="Normal"/>
    <w:link w:val="KarakterKonten"/>
    <w:qFormat/>
    <w:rsid w:val="00DF027C"/>
    <w:rPr>
      <w:b w:val="0"/>
    </w:rPr>
  </w:style>
  <w:style w:type="paragraph" w:customStyle="1" w:styleId="TeksPenekanan">
    <w:name w:val="Teks Penekanan"/>
    <w:basedOn w:val="Normal"/>
    <w:link w:val="KarakterTeksPenekanan"/>
    <w:qFormat/>
    <w:rsid w:val="00DF027C"/>
  </w:style>
  <w:style w:type="character" w:customStyle="1" w:styleId="KarakterKonten">
    <w:name w:val="Karakter Konten"/>
    <w:basedOn w:val="DefaultParagraphFont"/>
    <w:link w:val="Konten"/>
    <w:rsid w:val="00DF027C"/>
    <w:rPr>
      <w:rFonts w:eastAsiaTheme="minorEastAsia"/>
      <w:color w:val="082A75" w:themeColor="text2"/>
      <w:sz w:val="28"/>
      <w:szCs w:val="22"/>
    </w:rPr>
  </w:style>
  <w:style w:type="character" w:customStyle="1" w:styleId="KarakterTeksPenekanan">
    <w:name w:val="Karakter Teks Penekanan"/>
    <w:basedOn w:val="DefaultParagraphFont"/>
    <w:link w:val="TeksPenekanan"/>
    <w:rsid w:val="00DF027C"/>
    <w:rPr>
      <w:rFonts w:eastAsiaTheme="minorEastAsia"/>
      <w:b/>
      <w:color w:val="082A75" w:themeColor="text2"/>
      <w:sz w:val="28"/>
      <w:szCs w:val="22"/>
    </w:rPr>
  </w:style>
  <w:style w:type="character" w:styleId="Hyperlink">
    <w:name w:val="Hyperlink"/>
    <w:basedOn w:val="DefaultParagraphFont"/>
    <w:uiPriority w:val="99"/>
    <w:unhideWhenUsed/>
    <w:rsid w:val="00DA08AF"/>
    <w:rPr>
      <w:color w:val="3592CF" w:themeColor="hyperlink"/>
      <w:u w:val="single"/>
    </w:rPr>
  </w:style>
  <w:style w:type="character" w:styleId="UnresolvedMention">
    <w:name w:val="Unresolved Mention"/>
    <w:basedOn w:val="DefaultParagraphFont"/>
    <w:uiPriority w:val="99"/>
    <w:semiHidden/>
    <w:unhideWhenUsed/>
    <w:rsid w:val="00DA08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localhost:3000/bendahara/posts/1" TargetMode="External"/><Relationship Id="rId18" Type="http://schemas.openxmlformats.org/officeDocument/2006/relationships/hyperlink" Target="https://localhost:3000/walimurid/posts/1"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localhost:3000/bendahara/posts/store" TargetMode="External"/><Relationship Id="rId17" Type="http://schemas.openxmlformats.org/officeDocument/2006/relationships/hyperlink" Target="https://localhost:3000/siswa/posts/1"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localhost:3000/kepalasekolah/posts"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3000/pembayaran/posts/store/"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localhost:3000/bendahara/post/delete/1"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calhost:3000/bendahara/post/update/1"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ppData\Local\Microsoft\Office\16.0\DTS\id-ID%7bB483C413-DB68-4C65-B55C-B0F5C436BF07%7d\%7bEE1BF97C-6427-4327-9695-20C1073C3A4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8FB14CE50A4081A6636AB3AC09D8E5"/>
        <w:category>
          <w:name w:val="General"/>
          <w:gallery w:val="placeholder"/>
        </w:category>
        <w:types>
          <w:type w:val="bbPlcHdr"/>
        </w:types>
        <w:behaviors>
          <w:behavior w:val="content"/>
        </w:behaviors>
        <w:guid w:val="{14197C0C-42D1-4B8D-A2BD-6627E38F80F0}"/>
      </w:docPartPr>
      <w:docPartBody>
        <w:p w:rsidR="00446E84" w:rsidRDefault="00000000">
          <w:pPr>
            <w:pStyle w:val="348FB14CE50A4081A6636AB3AC09D8E5"/>
          </w:pPr>
          <w:r w:rsidRPr="00D86945">
            <w:rPr>
              <w:rStyle w:val="SubtitleChar"/>
              <w:b/>
              <w:lang w:bidi="id-ID"/>
            </w:rPr>
            <w:fldChar w:fldCharType="begin"/>
          </w:r>
          <w:r w:rsidRPr="00D86945">
            <w:rPr>
              <w:rStyle w:val="SubtitleChar"/>
              <w:lang w:bidi="id-ID"/>
            </w:rPr>
            <w:instrText xml:space="preserve"> DATE  \@ "MMMM d"  \* MERGEFORMAT </w:instrText>
          </w:r>
          <w:r w:rsidRPr="00D86945">
            <w:rPr>
              <w:rStyle w:val="SubtitleChar"/>
              <w:b/>
              <w:lang w:bidi="id-ID"/>
            </w:rPr>
            <w:fldChar w:fldCharType="separate"/>
          </w:r>
          <w:r>
            <w:rPr>
              <w:rStyle w:val="SubtitleChar"/>
              <w:lang w:bidi="id-ID"/>
            </w:rPr>
            <w:t>Juni 20</w:t>
          </w:r>
          <w:r w:rsidRPr="00D86945">
            <w:rPr>
              <w:rStyle w:val="SubtitleChar"/>
              <w:b/>
              <w:lang w:bidi="id-ID"/>
            </w:rPr>
            <w:fldChar w:fldCharType="end"/>
          </w:r>
        </w:p>
      </w:docPartBody>
    </w:docPart>
    <w:docPart>
      <w:docPartPr>
        <w:name w:val="C8DC5FA955A945809CD898E654A11256"/>
        <w:category>
          <w:name w:val="General"/>
          <w:gallery w:val="placeholder"/>
        </w:category>
        <w:types>
          <w:type w:val="bbPlcHdr"/>
        </w:types>
        <w:behaviors>
          <w:behavior w:val="content"/>
        </w:behaviors>
        <w:guid w:val="{1635B5EC-316A-4954-BA08-257C29EBE929}"/>
      </w:docPartPr>
      <w:docPartBody>
        <w:p w:rsidR="00446E84" w:rsidRDefault="00000000">
          <w:pPr>
            <w:pStyle w:val="C8DC5FA955A945809CD898E654A11256"/>
          </w:pPr>
          <w:r>
            <w:rPr>
              <w:lang w:bidi="id-ID"/>
            </w:rPr>
            <w:t>NAMA PERUSAHAAN</w:t>
          </w:r>
        </w:p>
      </w:docPartBody>
    </w:docPart>
    <w:docPart>
      <w:docPartPr>
        <w:name w:val="EA79E955934647D58417607BAE67B3FC"/>
        <w:category>
          <w:name w:val="General"/>
          <w:gallery w:val="placeholder"/>
        </w:category>
        <w:types>
          <w:type w:val="bbPlcHdr"/>
        </w:types>
        <w:behaviors>
          <w:behavior w:val="content"/>
        </w:behaviors>
        <w:guid w:val="{1071EE8D-D0BD-4AD1-8447-8D67E285A055}"/>
      </w:docPartPr>
      <w:docPartBody>
        <w:p w:rsidR="00446E84" w:rsidRDefault="00000000">
          <w:pPr>
            <w:pStyle w:val="EA79E955934647D58417607BAE67B3FC"/>
          </w:pPr>
          <w:r>
            <w:rPr>
              <w:lang w:bidi="id-ID"/>
            </w:rPr>
            <w:t>Nama Anda</w:t>
          </w:r>
        </w:p>
      </w:docPartBody>
    </w:docPart>
    <w:docPart>
      <w:docPartPr>
        <w:name w:val="5BDE52942F1D41F796F666F05694220C"/>
        <w:category>
          <w:name w:val="General"/>
          <w:gallery w:val="placeholder"/>
        </w:category>
        <w:types>
          <w:type w:val="bbPlcHdr"/>
        </w:types>
        <w:behaviors>
          <w:behavior w:val="content"/>
        </w:behaviors>
        <w:guid w:val="{EF621083-132B-4970-A2A7-6EFFB610E788}"/>
      </w:docPartPr>
      <w:docPartBody>
        <w:p w:rsidR="00446E84" w:rsidRDefault="00000000">
          <w:pPr>
            <w:pStyle w:val="5BDE52942F1D41F796F666F05694220C"/>
          </w:pPr>
          <w:r w:rsidRPr="00DF027C">
            <w:rPr>
              <w:lang w:bidi="id-ID"/>
            </w:rPr>
            <w:t>Teks Subjudul di sini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C2"/>
    <w:rsid w:val="00274F60"/>
    <w:rsid w:val="00446E84"/>
    <w:rsid w:val="007E1C2A"/>
    <w:rsid w:val="00826545"/>
    <w:rsid w:val="00D34AC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eastAsia="en-US"/>
      <w14:ligatures w14:val="none"/>
    </w:rPr>
  </w:style>
  <w:style w:type="paragraph" w:customStyle="1" w:styleId="348FB14CE50A4081A6636AB3AC09D8E5">
    <w:name w:val="348FB14CE50A4081A6636AB3AC09D8E5"/>
  </w:style>
  <w:style w:type="paragraph" w:customStyle="1" w:styleId="C8DC5FA955A945809CD898E654A11256">
    <w:name w:val="C8DC5FA955A945809CD898E654A11256"/>
  </w:style>
  <w:style w:type="paragraph" w:customStyle="1" w:styleId="EA79E955934647D58417607BAE67B3FC">
    <w:name w:val="EA79E955934647D58417607BAE67B3FC"/>
  </w:style>
  <w:style w:type="paragraph" w:customStyle="1" w:styleId="5BDE52942F1D41F796F666F05694220C">
    <w:name w:val="5BDE52942F1D41F796F666F056942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[Prasetyo Ari Wibowo] – [2113030014]</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{EE1BF97C-6427-4327-9695-20C1073C3A4B}tf16392850_win32.dotx</Template>
  <TotalTime>226</TotalTime>
  <Pages>11</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dc:creator>
  <cp:keywords/>
  <cp:lastModifiedBy>Prasetyo Ari</cp:lastModifiedBy>
  <cp:revision>58</cp:revision>
  <cp:lastPrinted>2006-08-01T17:47:00Z</cp:lastPrinted>
  <dcterms:created xsi:type="dcterms:W3CDTF">2024-06-20T02:14:00Z</dcterms:created>
  <dcterms:modified xsi:type="dcterms:W3CDTF">2024-06-30T15:02:00Z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